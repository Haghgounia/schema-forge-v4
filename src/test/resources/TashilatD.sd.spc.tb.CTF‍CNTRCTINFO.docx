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bidiVisual/>
        <w:tblW w:w="11022" w:type="dxa"/>
        <w:tblInd w:w="-110" w:type="dxa"/>
        <w:tblLayout w:type="fixed"/>
        <w:tblLook w:val="04A0"/>
      </w:tblPr>
      <w:tblGrid>
        <w:gridCol w:w="425"/>
        <w:gridCol w:w="2951"/>
        <w:gridCol w:w="2936"/>
        <w:gridCol w:w="410"/>
        <w:gridCol w:w="410"/>
        <w:gridCol w:w="410"/>
        <w:gridCol w:w="410"/>
        <w:gridCol w:w="411"/>
        <w:gridCol w:w="2659"/>
      </w:tblGrid>
      <w:tr w:rsidR="0076003F" w:rsidRPr="001C0CD5" w:rsidTr="00904BF4">
        <w:trPr>
          <w:cantSplit/>
          <w:trHeight w:val="941"/>
          <w:tblHeader/>
        </w:trPr>
        <w:tc>
          <w:tcPr>
            <w:tcW w:w="425" w:type="dxa"/>
            <w:tcMar>
              <w:left w:w="0" w:type="dxa"/>
              <w:right w:w="0" w:type="dxa"/>
            </w:tcMar>
            <w:textDirection w:val="btLr"/>
          </w:tcPr>
          <w:p w:rsidR="0076003F" w:rsidRPr="00713DD7" w:rsidRDefault="0076003F" w:rsidP="00502BC4">
            <w:pPr>
              <w:ind w:left="113" w:right="113"/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ردیف</w:t>
            </w:r>
          </w:p>
        </w:tc>
        <w:tc>
          <w:tcPr>
            <w:tcW w:w="2951" w:type="dxa"/>
            <w:vAlign w:val="center"/>
          </w:tcPr>
          <w:p w:rsidR="0076003F" w:rsidRPr="00713DD7" w:rsidRDefault="0076003F" w:rsidP="00DF4C43">
            <w:pPr>
              <w:jc w:val="center"/>
              <w:rPr>
                <w:b/>
                <w:bCs/>
                <w:rtl/>
              </w:rPr>
            </w:pPr>
            <w:r w:rsidRPr="00713DD7">
              <w:rPr>
                <w:rFonts w:hint="cs"/>
                <w:b/>
                <w:bCs/>
                <w:rtl/>
              </w:rPr>
              <w:t>نام صفت خاصه</w:t>
            </w:r>
          </w:p>
        </w:tc>
        <w:tc>
          <w:tcPr>
            <w:tcW w:w="2936" w:type="dxa"/>
            <w:vAlign w:val="center"/>
          </w:tcPr>
          <w:p w:rsidR="0076003F" w:rsidRPr="00713DD7" w:rsidRDefault="0076003F" w:rsidP="00DF4C43">
            <w:pPr>
              <w:jc w:val="center"/>
              <w:rPr>
                <w:b/>
                <w:bCs/>
                <w:rtl/>
                <w:lang w:bidi="fa-IR"/>
              </w:rPr>
            </w:pPr>
            <w:r w:rsidRPr="00713DD7">
              <w:rPr>
                <w:rFonts w:hint="cs"/>
                <w:b/>
                <w:bCs/>
                <w:rtl/>
                <w:lang w:bidi="fa-IR"/>
              </w:rPr>
              <w:t>نام فیلد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  <w:textDirection w:val="btLr"/>
          </w:tcPr>
          <w:p w:rsidR="0076003F" w:rsidRPr="00713DD7" w:rsidRDefault="0076003F" w:rsidP="00DF4C43">
            <w:pPr>
              <w:ind w:left="113" w:right="113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713DD7">
              <w:rPr>
                <w:rFonts w:hint="cs"/>
                <w:b/>
                <w:bCs/>
                <w:sz w:val="20"/>
                <w:szCs w:val="20"/>
                <w:rtl/>
              </w:rPr>
              <w:t>نوع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  <w:textDirection w:val="btLr"/>
          </w:tcPr>
          <w:p w:rsidR="0076003F" w:rsidRPr="00713DD7" w:rsidRDefault="0076003F" w:rsidP="00DF4C43">
            <w:pPr>
              <w:ind w:left="113" w:right="113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713DD7">
              <w:rPr>
                <w:rFonts w:hint="cs"/>
                <w:b/>
                <w:bCs/>
                <w:sz w:val="20"/>
                <w:szCs w:val="20"/>
                <w:rtl/>
              </w:rPr>
              <w:t>طول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  <w:textDirection w:val="btLr"/>
          </w:tcPr>
          <w:p w:rsidR="0076003F" w:rsidRPr="00713DD7" w:rsidRDefault="0076003F" w:rsidP="00DF4C43">
            <w:pPr>
              <w:ind w:left="113" w:right="113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713DD7">
              <w:rPr>
                <w:rFonts w:hint="cs"/>
                <w:b/>
                <w:bCs/>
                <w:sz w:val="20"/>
                <w:szCs w:val="20"/>
                <w:rtl/>
              </w:rPr>
              <w:t>کلید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  <w:textDirection w:val="btLr"/>
          </w:tcPr>
          <w:p w:rsidR="0076003F" w:rsidRPr="00713DD7" w:rsidRDefault="0076003F" w:rsidP="00DF4C43">
            <w:pPr>
              <w:ind w:left="113" w:right="113"/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اجباری</w:t>
            </w:r>
          </w:p>
        </w:tc>
        <w:tc>
          <w:tcPr>
            <w:tcW w:w="411" w:type="dxa"/>
            <w:tcMar>
              <w:left w:w="0" w:type="dxa"/>
              <w:right w:w="0" w:type="dxa"/>
            </w:tcMar>
            <w:textDirection w:val="btLr"/>
          </w:tcPr>
          <w:p w:rsidR="0076003F" w:rsidRPr="00713DD7" w:rsidRDefault="0076003F" w:rsidP="00502BC4">
            <w:pPr>
              <w:ind w:left="113" w:right="113"/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پیش فرض</w:t>
            </w:r>
          </w:p>
        </w:tc>
        <w:tc>
          <w:tcPr>
            <w:tcW w:w="2659" w:type="dxa"/>
            <w:vAlign w:val="center"/>
          </w:tcPr>
          <w:p w:rsidR="0076003F" w:rsidRPr="00713DD7" w:rsidRDefault="0076003F" w:rsidP="00DF4C43">
            <w:pPr>
              <w:jc w:val="center"/>
              <w:rPr>
                <w:b/>
                <w:bCs/>
                <w:rtl/>
                <w:lang w:bidi="fa-IR"/>
              </w:rPr>
            </w:pPr>
            <w:r>
              <w:rPr>
                <w:rFonts w:hint="cs"/>
                <w:b/>
                <w:bCs/>
                <w:rtl/>
                <w:lang w:bidi="fa-IR"/>
              </w:rPr>
              <w:t>توضیحات</w:t>
            </w:r>
          </w:p>
        </w:tc>
      </w:tr>
      <w:tr w:rsidR="0076003F" w:rsidTr="00904BF4">
        <w:tc>
          <w:tcPr>
            <w:tcW w:w="425" w:type="dxa"/>
          </w:tcPr>
          <w:p w:rsidR="0076003F" w:rsidRPr="00893A3F" w:rsidRDefault="0076003F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76003F" w:rsidRPr="00893A3F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كــد شعبه</w:t>
            </w:r>
          </w:p>
        </w:tc>
        <w:tc>
          <w:tcPr>
            <w:tcW w:w="2936" w:type="dxa"/>
          </w:tcPr>
          <w:p w:rsidR="0076003F" w:rsidRDefault="00E51E9D" w:rsidP="00C40AE9">
            <w:pPr>
              <w:bidi w:val="0"/>
            </w:pPr>
            <w:r>
              <w:t>BRANCH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76003F" w:rsidRDefault="00E51E9D" w:rsidP="00C40AE9">
            <w:pPr>
              <w:bidi w:val="0"/>
              <w:jc w:val="center"/>
            </w:pPr>
            <w:r>
              <w:t>I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76003F" w:rsidRDefault="0076003F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76003F" w:rsidRDefault="0076003F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76003F" w:rsidRDefault="00E51E9D" w:rsidP="00C40AE9">
            <w:pPr>
              <w:bidi w:val="0"/>
              <w:jc w:val="center"/>
              <w:rPr>
                <w:rtl/>
              </w:rPr>
            </w:pPr>
            <w:r>
              <w:t>X</w:t>
            </w: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76003F" w:rsidRDefault="0076003F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76003F" w:rsidRDefault="0076003F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مبلغ قرارداد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CNTRCTAMNT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19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شماره قرارداد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CNTRCTID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I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X</w:t>
            </w: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شعبه ثبت قرارداد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CNTRCTORGUNITCD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S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X</w:t>
            </w: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مانده بدهي - اصل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CPTLDBTAMNT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18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مانده بده</w:t>
            </w:r>
            <w:r>
              <w:rPr>
                <w:rFonts w:hint="cs"/>
                <w:rtl/>
                <w:lang w:bidi="fa-IR"/>
              </w:rPr>
              <w:t>ی</w:t>
            </w:r>
            <w:r>
              <w:rPr>
                <w:rtl/>
                <w:lang w:bidi="fa-IR"/>
              </w:rPr>
              <w:t xml:space="preserve"> بابت اصل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CPTLMTRTYDBTAMNT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19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سهم الشركه مشتري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CSTMRCSHPYAMNT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19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نرخ سود مشتري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CSTMRINTRSTRT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4,1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 xml:space="preserve">نرخ جريمه 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CSTMRPNLTYRT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4,1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تاريخ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DATADATE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I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X</w:t>
            </w: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تفاوت جريمه تعهدي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DFRPNLTYDBTAMNT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18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مبلغ تخف</w:t>
            </w:r>
            <w:r>
              <w:rPr>
                <w:rFonts w:hint="cs"/>
                <w:rtl/>
                <w:lang w:bidi="fa-IR"/>
              </w:rPr>
              <w:t>یف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DSCNTAMNT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18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شرح بخش اقتصادي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ECNMCSCTNDSC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VC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50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X</w:t>
            </w: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كد بخش اقتصادي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ECNMCSCTNID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S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X</w:t>
            </w: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شرح زير بخش اقتصادي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ECNMCSUBSCTNDSC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VC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50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X</w:t>
            </w: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كد زير بخش اقتصادي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ECNMCSUBSCTNID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I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X</w:t>
            </w: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هدف از دريافت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FCLTYGOALCD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19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كد عقد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FCLTYID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S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X</w:t>
            </w: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وضعيت قرارداد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FCLTYSTS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S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X</w:t>
            </w: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تاريخ تغيير وضعيت قرارداد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FCLTYSTSCHNGDT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I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نوع عقــد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FCLTYTYPDSC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VC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50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X</w:t>
            </w: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تاريخ عقد قرارداد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GRNTNGDT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I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كد نوع سرمايه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HASLIM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S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مانده بدهي بابت سود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INTRSTDBTAMNT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18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تاريخ آخرين تغيير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LSTFCLTYUPDDT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I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آخرين سال دريافت كارمــزد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LSTYRSRVCCHRG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S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سررس</w:t>
            </w:r>
            <w:r>
              <w:rPr>
                <w:rFonts w:hint="cs"/>
                <w:rtl/>
                <w:lang w:bidi="fa-IR"/>
              </w:rPr>
              <w:t>ید</w:t>
            </w:r>
            <w:r>
              <w:rPr>
                <w:rtl/>
                <w:lang w:bidi="fa-IR"/>
              </w:rPr>
              <w:t xml:space="preserve"> اقساط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NOISTLMTOVRDU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S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تعداد اقساط در</w:t>
            </w:r>
            <w:r>
              <w:rPr>
                <w:rFonts w:hint="cs"/>
                <w:rtl/>
                <w:lang w:bidi="fa-IR"/>
              </w:rPr>
              <w:t>یافتی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NORCVDISTLMT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S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تار</w:t>
            </w:r>
            <w:r>
              <w:rPr>
                <w:rFonts w:hint="cs"/>
                <w:rtl/>
                <w:lang w:bidi="fa-IR"/>
              </w:rPr>
              <w:t>یخ</w:t>
            </w:r>
            <w:r>
              <w:rPr>
                <w:rtl/>
                <w:lang w:bidi="fa-IR"/>
              </w:rPr>
              <w:t xml:space="preserve"> قسط بعد</w:t>
            </w:r>
            <w:r>
              <w:rPr>
                <w:rFonts w:hint="cs"/>
                <w:rtl/>
                <w:lang w:bidi="fa-IR"/>
              </w:rPr>
              <w:t>ی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NXTISTLMTDT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I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مانده بابت ساير هزينه ها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OTHRCSTDBTAMNT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18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مانده بابت جريمه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PNLTYDBTAMNT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18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شرح نوع تسهيلات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PRPSLTYPDSC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VC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50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X</w:t>
            </w: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كد نوع تسهيلات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PRPSLTYPID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S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X</w:t>
            </w: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كد مديريت شعب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RGNCODE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I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X</w:t>
            </w: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شرح مديريت شعب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RGNDESC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VC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30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مبلغ اعطايي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SMPAYAMNT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18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مبالغ بازپرداختي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SMRCVDAMNT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18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مبالغ کارمزد دريافتي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SMRCVDCHRGAMNT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18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مبالغ دريافتي بابت اصل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SMRCVDCPTLAMNT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19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مبالغ دريافتي بابت سود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SMRCVDINTRSTAMNT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19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مبالغ دريافتي بابت جريمه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SMRCVDPNLTYAMNT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19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مانده آخرين دريافتي متمم مشارکت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SMSLRCVDAMNT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19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سود سال آينده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SOODSALAY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18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مانده بدهي بابت اصل در سر فصل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STSCPTLDBTAMNT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18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 xml:space="preserve">مانده بدهي بابت سود در سرفصل 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STSINTRSTDBTAMNT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18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نام شعبه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TITLEX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VC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30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سود تعهدي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UTINTRSTDBTAMNT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18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جريمه تعهدي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UTPNLTYDBTAMNT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18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كد ناحيــه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ZONECODE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I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X</w:t>
            </w: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>شرح ناحيــه</w:t>
            </w: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  <w:r>
              <w:t>ZONEDESC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  <w:r>
              <w:t>?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  <w:tr w:rsidR="00E51E9D" w:rsidTr="00904BF4">
        <w:tc>
          <w:tcPr>
            <w:tcW w:w="425" w:type="dxa"/>
          </w:tcPr>
          <w:p w:rsidR="00E51E9D" w:rsidRPr="00893A3F" w:rsidRDefault="00E51E9D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E51E9D" w:rsidRDefault="00E51E9D" w:rsidP="00713DD7">
            <w:pPr>
              <w:rPr>
                <w:rtl/>
                <w:lang w:bidi="fa-IR"/>
              </w:rPr>
            </w:pPr>
          </w:p>
        </w:tc>
        <w:tc>
          <w:tcPr>
            <w:tcW w:w="2936" w:type="dxa"/>
          </w:tcPr>
          <w:p w:rsidR="00E51E9D" w:rsidRDefault="00E51E9D" w:rsidP="00C40AE9">
            <w:pPr>
              <w:bidi w:val="0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</w:pPr>
          </w:p>
        </w:tc>
        <w:tc>
          <w:tcPr>
            <w:tcW w:w="411" w:type="dxa"/>
            <w:tcMar>
              <w:left w:w="0" w:type="dxa"/>
              <w:right w:w="0" w:type="dxa"/>
            </w:tcMar>
          </w:tcPr>
          <w:p w:rsidR="00E51E9D" w:rsidRDefault="00E51E9D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659" w:type="dxa"/>
          </w:tcPr>
          <w:p w:rsidR="00E51E9D" w:rsidRDefault="00E51E9D" w:rsidP="00713DD7">
            <w:pPr>
              <w:rPr>
                <w:rtl/>
              </w:rPr>
            </w:pPr>
          </w:p>
        </w:tc>
      </w:tr>
    </w:tbl>
    <w:p w:rsidR="000A61F9" w:rsidRPr="00D24628" w:rsidRDefault="00893A3F" w:rsidP="00C63399">
      <w:pPr>
        <w:rPr>
          <w:b/>
          <w:bCs/>
          <w:lang w:bidi="fa-IR"/>
        </w:rPr>
      </w:pPr>
      <w:r w:rsidRPr="00D24628">
        <w:rPr>
          <w:rFonts w:hint="cs"/>
          <w:b/>
          <w:bCs/>
          <w:rtl/>
          <w:lang w:bidi="fa-IR"/>
        </w:rPr>
        <w:t>شاخص ها:</w:t>
      </w:r>
    </w:p>
    <w:tbl>
      <w:tblPr>
        <w:tblStyle w:val="TableGrid"/>
        <w:bidiVisual/>
        <w:tblW w:w="5050" w:type="pct"/>
        <w:tblInd w:w="-110" w:type="dxa"/>
        <w:tblLayout w:type="fixed"/>
        <w:tblLook w:val="04A0"/>
      </w:tblPr>
      <w:tblGrid>
        <w:gridCol w:w="426"/>
        <w:gridCol w:w="5297"/>
        <w:gridCol w:w="5299"/>
      </w:tblGrid>
      <w:tr w:rsidR="00D24628" w:rsidRPr="001C0CD5" w:rsidTr="00D24628">
        <w:trPr>
          <w:cantSplit/>
          <w:trHeight w:val="781"/>
          <w:tblHeader/>
        </w:trPr>
        <w:tc>
          <w:tcPr>
            <w:tcW w:w="193" w:type="pct"/>
            <w:tcMar>
              <w:left w:w="0" w:type="dxa"/>
              <w:right w:w="0" w:type="dxa"/>
            </w:tcMar>
            <w:textDirection w:val="btLr"/>
          </w:tcPr>
          <w:p w:rsidR="00D24628" w:rsidRPr="00713DD7" w:rsidRDefault="00D24628" w:rsidP="00502BC4">
            <w:pPr>
              <w:ind w:left="113" w:right="113"/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ردیف</w:t>
            </w:r>
          </w:p>
        </w:tc>
        <w:tc>
          <w:tcPr>
            <w:tcW w:w="2403" w:type="pct"/>
            <w:vAlign w:val="center"/>
          </w:tcPr>
          <w:p w:rsidR="00D24628" w:rsidRPr="00713DD7" w:rsidRDefault="00D24628" w:rsidP="00DF4C4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نوع شاخص</w:t>
            </w:r>
          </w:p>
        </w:tc>
        <w:tc>
          <w:tcPr>
            <w:tcW w:w="2404" w:type="pct"/>
            <w:vAlign w:val="center"/>
          </w:tcPr>
          <w:p w:rsidR="00D24628" w:rsidRPr="00713DD7" w:rsidRDefault="00D24628" w:rsidP="00DF4C4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نام فیلد</w:t>
            </w:r>
          </w:p>
        </w:tc>
      </w:tr>
      <w:tr w:rsidR="00AD27AC" w:rsidTr="00D24628">
        <w:tc>
          <w:tcPr>
            <w:tcW w:w="193" w:type="pct"/>
          </w:tcPr>
          <w:p w:rsidR="00AD27AC" w:rsidRPr="00893A3F" w:rsidRDefault="00AD27AC" w:rsidP="00AD27AC">
            <w:pPr>
              <w:pStyle w:val="ListParagraph"/>
              <w:numPr>
                <w:ilvl w:val="0"/>
                <w:numId w:val="2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403" w:type="pct"/>
          </w:tcPr>
          <w:p w:rsidR="00AD27AC" w:rsidRPr="00893A3F" w:rsidRDefault="00AD27AC" w:rsidP="00502BC4">
            <w:pPr>
              <w:rPr>
                <w:rtl/>
                <w:lang w:bidi="fa-IR"/>
              </w:rPr>
            </w:pPr>
          </w:p>
        </w:tc>
        <w:tc>
          <w:tcPr>
            <w:tcW w:w="2404" w:type="pct"/>
          </w:tcPr>
          <w:p w:rsidR="00AD27AC" w:rsidRDefault="00AD27AC" w:rsidP="00904BF4">
            <w:pPr>
              <w:bidi w:val="0"/>
              <w:rPr>
                <w:rtl/>
              </w:rPr>
            </w:pPr>
          </w:p>
        </w:tc>
      </w:tr>
    </w:tbl>
    <w:p w:rsidR="00893A3F" w:rsidRPr="00D24628" w:rsidRDefault="00893A3F" w:rsidP="00C63399">
      <w:pPr>
        <w:rPr>
          <w:b/>
          <w:bCs/>
          <w:rtl/>
        </w:rPr>
      </w:pPr>
      <w:r w:rsidRPr="00D24628">
        <w:rPr>
          <w:rFonts w:hint="cs"/>
          <w:b/>
          <w:bCs/>
          <w:rtl/>
        </w:rPr>
        <w:t>وابستگی ها:</w:t>
      </w:r>
    </w:p>
    <w:tbl>
      <w:tblPr>
        <w:tblStyle w:val="TableGrid"/>
        <w:bidiVisual/>
        <w:tblW w:w="5050" w:type="pct"/>
        <w:tblInd w:w="-110" w:type="dxa"/>
        <w:tblLayout w:type="fixed"/>
        <w:tblLook w:val="04A0"/>
      </w:tblPr>
      <w:tblGrid>
        <w:gridCol w:w="426"/>
        <w:gridCol w:w="5298"/>
        <w:gridCol w:w="5298"/>
      </w:tblGrid>
      <w:tr w:rsidR="00D24628" w:rsidRPr="001C0CD5" w:rsidTr="00D24628">
        <w:trPr>
          <w:cantSplit/>
          <w:trHeight w:val="781"/>
          <w:tblHeader/>
        </w:trPr>
        <w:tc>
          <w:tcPr>
            <w:tcW w:w="193" w:type="pct"/>
            <w:tcMar>
              <w:left w:w="0" w:type="dxa"/>
              <w:right w:w="0" w:type="dxa"/>
            </w:tcMar>
            <w:textDirection w:val="btLr"/>
          </w:tcPr>
          <w:p w:rsidR="00D24628" w:rsidRPr="00713DD7" w:rsidRDefault="00D24628" w:rsidP="00502BC4">
            <w:pPr>
              <w:ind w:left="113" w:right="113"/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lastRenderedPageBreak/>
              <w:t>ردیف</w:t>
            </w:r>
          </w:p>
        </w:tc>
        <w:tc>
          <w:tcPr>
            <w:tcW w:w="2403" w:type="pct"/>
            <w:vAlign w:val="center"/>
          </w:tcPr>
          <w:p w:rsidR="00D24628" w:rsidRPr="00713DD7" w:rsidRDefault="00D24628" w:rsidP="00D24628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  <w:lang w:bidi="fa-IR"/>
              </w:rPr>
              <w:t xml:space="preserve">نام </w:t>
            </w:r>
            <w:r>
              <w:rPr>
                <w:rFonts w:hint="cs"/>
                <w:b/>
                <w:bCs/>
                <w:rtl/>
              </w:rPr>
              <w:t>فیلد</w:t>
            </w:r>
          </w:p>
        </w:tc>
        <w:tc>
          <w:tcPr>
            <w:tcW w:w="2403" w:type="pct"/>
            <w:vAlign w:val="center"/>
          </w:tcPr>
          <w:p w:rsidR="00D24628" w:rsidRPr="00713DD7" w:rsidRDefault="00D24628" w:rsidP="00DF4C4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فیلد خارجی</w:t>
            </w:r>
          </w:p>
        </w:tc>
      </w:tr>
      <w:tr w:rsidR="00AD27AC" w:rsidTr="00D24628">
        <w:tc>
          <w:tcPr>
            <w:tcW w:w="193" w:type="pct"/>
          </w:tcPr>
          <w:p w:rsidR="00AD27AC" w:rsidRPr="00893A3F" w:rsidRDefault="00AD27AC" w:rsidP="00AD27AC">
            <w:pPr>
              <w:pStyle w:val="ListParagraph"/>
              <w:numPr>
                <w:ilvl w:val="0"/>
                <w:numId w:val="3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403" w:type="pct"/>
          </w:tcPr>
          <w:p w:rsidR="00AD27AC" w:rsidRPr="00893A3F" w:rsidRDefault="00AD27AC" w:rsidP="00904BF4">
            <w:pPr>
              <w:bidi w:val="0"/>
              <w:rPr>
                <w:rtl/>
                <w:lang w:bidi="fa-IR"/>
              </w:rPr>
            </w:pPr>
          </w:p>
        </w:tc>
        <w:tc>
          <w:tcPr>
            <w:tcW w:w="2403" w:type="pct"/>
          </w:tcPr>
          <w:p w:rsidR="00AD27AC" w:rsidRDefault="00AD27AC" w:rsidP="00904BF4">
            <w:pPr>
              <w:bidi w:val="0"/>
              <w:rPr>
                <w:rtl/>
              </w:rPr>
            </w:pPr>
          </w:p>
        </w:tc>
      </w:tr>
    </w:tbl>
    <w:p w:rsidR="00893A3F" w:rsidRPr="00893A3F" w:rsidRDefault="00893A3F" w:rsidP="00C63399"/>
    <w:sectPr w:rsidR="00893A3F" w:rsidRPr="00893A3F" w:rsidSect="00C606D7">
      <w:headerReference w:type="default" r:id="rId8"/>
      <w:footerReference w:type="default" r:id="rId9"/>
      <w:pgSz w:w="12240" w:h="15840"/>
      <w:pgMar w:top="720" w:right="720" w:bottom="720" w:left="720" w:header="709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1E9D" w:rsidRDefault="00E51E9D" w:rsidP="00036B6D">
      <w:r>
        <w:separator/>
      </w:r>
    </w:p>
  </w:endnote>
  <w:endnote w:type="continuationSeparator" w:id="0">
    <w:p w:rsidR="00E51E9D" w:rsidRDefault="00E51E9D" w:rsidP="00036B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bidiVisual/>
      <w:tblW w:w="0" w:type="auto"/>
      <w:tblLook w:val="04A0"/>
    </w:tblPr>
    <w:tblGrid>
      <w:gridCol w:w="11016"/>
    </w:tblGrid>
    <w:tr w:rsidR="00C40AE9" w:rsidTr="00C40AE9">
      <w:tc>
        <w:tcPr>
          <w:tcW w:w="11016" w:type="dxa"/>
        </w:tcPr>
        <w:p w:rsidR="00C40AE9" w:rsidRDefault="00C40AE9" w:rsidP="00C40AE9">
          <w:pPr>
            <w:pStyle w:val="Footer"/>
            <w:bidi w:val="0"/>
            <w:rPr>
              <w:rtl/>
            </w:rPr>
          </w:pPr>
          <w:r w:rsidRPr="00C40AE9">
            <w:rPr>
              <w:rtl/>
            </w:rPr>
            <w:t>سامانه بانکداري متمرکز بانک ملت</w:t>
          </w:r>
        </w:p>
      </w:tc>
    </w:tr>
  </w:tbl>
  <w:p w:rsidR="00C40AE9" w:rsidRDefault="00C40AE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1E9D" w:rsidRDefault="00E51E9D" w:rsidP="00036B6D">
      <w:r>
        <w:separator/>
      </w:r>
    </w:p>
  </w:footnote>
  <w:footnote w:type="continuationSeparator" w:id="0">
    <w:p w:rsidR="00E51E9D" w:rsidRDefault="00E51E9D" w:rsidP="00036B6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bidiVisual/>
      <w:tblW w:w="0" w:type="auto"/>
      <w:tblLayout w:type="fixed"/>
      <w:tblLook w:val="04A0"/>
    </w:tblPr>
    <w:tblGrid>
      <w:gridCol w:w="3672"/>
      <w:gridCol w:w="3672"/>
      <w:gridCol w:w="3672"/>
    </w:tblGrid>
    <w:tr w:rsidR="00713DD7" w:rsidRPr="001C0CD5" w:rsidTr="00C40AE9">
      <w:tc>
        <w:tcPr>
          <w:tcW w:w="3672" w:type="dxa"/>
          <w:vAlign w:val="center"/>
        </w:tcPr>
        <w:p w:rsidR="00713DD7" w:rsidRPr="0022198C" w:rsidRDefault="00713DD7" w:rsidP="00D35882">
          <w:pPr>
            <w:jc w:val="center"/>
            <w:rPr>
              <w:b/>
              <w:bCs/>
              <w:rtl/>
            </w:rPr>
          </w:pPr>
          <w:r w:rsidRPr="0022198C">
            <w:rPr>
              <w:b/>
              <w:bCs/>
              <w:noProof/>
            </w:rPr>
            <w:drawing>
              <wp:inline distT="0" distB="0" distL="0" distR="0">
                <wp:extent cx="390525" cy="523875"/>
                <wp:effectExtent l="19050" t="0" r="9525" b="0"/>
                <wp:docPr id="2" name="Picture 1" descr="ArmTru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rmTru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523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Pr="0022198C">
            <w:rPr>
              <w:rFonts w:hint="cs"/>
              <w:b/>
              <w:bCs/>
              <w:rtl/>
            </w:rPr>
            <w:t>بهسازان ملت</w:t>
          </w:r>
        </w:p>
      </w:tc>
      <w:tc>
        <w:tcPr>
          <w:tcW w:w="3672" w:type="dxa"/>
          <w:vAlign w:val="center"/>
        </w:tcPr>
        <w:p w:rsidR="00713DD7" w:rsidRPr="0022198C" w:rsidRDefault="00713DD7" w:rsidP="00D35882">
          <w:pPr>
            <w:jc w:val="center"/>
            <w:rPr>
              <w:b/>
              <w:bCs/>
              <w:sz w:val="32"/>
              <w:szCs w:val="32"/>
              <w:rtl/>
            </w:rPr>
          </w:pPr>
          <w:r w:rsidRPr="0022198C">
            <w:rPr>
              <w:rFonts w:hint="cs"/>
              <w:b/>
              <w:bCs/>
              <w:sz w:val="32"/>
              <w:szCs w:val="32"/>
              <w:rtl/>
            </w:rPr>
            <w:t>گزارش طراحی</w:t>
          </w:r>
        </w:p>
      </w:tc>
      <w:tc>
        <w:tcPr>
          <w:tcW w:w="3672" w:type="dxa"/>
        </w:tcPr>
        <w:p w:rsidR="00713DD7" w:rsidRPr="001C0CD5" w:rsidRDefault="00713DD7" w:rsidP="00D35882">
          <w:pPr>
            <w:rPr>
              <w:rtl/>
            </w:rPr>
          </w:pPr>
          <w:r w:rsidRPr="0022198C">
            <w:rPr>
              <w:rFonts w:hint="cs"/>
              <w:b/>
              <w:bCs/>
              <w:rtl/>
            </w:rPr>
            <w:t>صفحه:</w:t>
          </w:r>
          <w:r w:rsidRPr="001C0CD5">
            <w:rPr>
              <w:rFonts w:hint="cs"/>
              <w:rtl/>
            </w:rPr>
            <w:t xml:space="preserve"> </w:t>
          </w:r>
          <w:fldSimple w:instr=" PAGE   \* MERGEFORMAT ">
            <w:r w:rsidR="00E51E9D">
              <w:rPr>
                <w:noProof/>
                <w:rtl/>
              </w:rPr>
              <w:t>2</w:t>
            </w:r>
          </w:fldSimple>
          <w:r w:rsidRPr="001C0CD5">
            <w:rPr>
              <w:rFonts w:hint="cs"/>
              <w:rtl/>
            </w:rPr>
            <w:t xml:space="preserve"> از </w:t>
          </w:r>
          <w:fldSimple w:instr=" NUMPAGES   \* MERGEFORMAT ">
            <w:r w:rsidR="00E51E9D">
              <w:rPr>
                <w:noProof/>
                <w:rtl/>
              </w:rPr>
              <w:t>3</w:t>
            </w:r>
          </w:fldSimple>
        </w:p>
        <w:p w:rsidR="00713DD7" w:rsidRPr="0022198C" w:rsidRDefault="00713DD7" w:rsidP="00D35882">
          <w:pPr>
            <w:rPr>
              <w:b/>
              <w:bCs/>
            </w:rPr>
          </w:pPr>
          <w:r w:rsidRPr="0022198C">
            <w:rPr>
              <w:rFonts w:hint="cs"/>
              <w:b/>
              <w:bCs/>
              <w:rtl/>
            </w:rPr>
            <w:t>تاریخ ایجاد:</w:t>
          </w:r>
          <w:r w:rsidRPr="0022198C">
            <w:rPr>
              <w:rFonts w:hint="cs"/>
              <w:rtl/>
            </w:rPr>
            <w:t xml:space="preserve"> </w:t>
          </w:r>
          <w:r w:rsidR="00E51E9D">
            <w:rPr>
              <w:rtl/>
            </w:rPr>
            <w:t>16/09/1393</w:t>
          </w:r>
        </w:p>
        <w:p w:rsidR="00713DD7" w:rsidRPr="0022198C" w:rsidRDefault="00713DD7" w:rsidP="00D35882">
          <w:pPr>
            <w:rPr>
              <w:b/>
              <w:bCs/>
              <w:rtl/>
              <w:lang w:bidi="fa-IR"/>
            </w:rPr>
          </w:pPr>
          <w:r w:rsidRPr="0022198C">
            <w:rPr>
              <w:rFonts w:hint="cs"/>
              <w:b/>
              <w:bCs/>
              <w:rtl/>
            </w:rPr>
            <w:t>تاریخ اصلاح:</w:t>
          </w:r>
          <w:r w:rsidRPr="0022198C">
            <w:rPr>
              <w:rFonts w:hint="cs"/>
              <w:rtl/>
              <w:lang w:bidi="fa-IR"/>
            </w:rPr>
            <w:t xml:space="preserve"> </w:t>
          </w:r>
          <w:r w:rsidR="00E51E9D">
            <w:rPr>
              <w:rtl/>
              <w:lang w:bidi="fa-IR"/>
            </w:rPr>
            <w:t>16/09/1393</w:t>
          </w:r>
        </w:p>
      </w:tc>
    </w:tr>
    <w:tr w:rsidR="00713DD7" w:rsidRPr="001C0CD5" w:rsidTr="00C40AE9">
      <w:tc>
        <w:tcPr>
          <w:tcW w:w="3672" w:type="dxa"/>
        </w:tcPr>
        <w:p w:rsidR="00713DD7" w:rsidRPr="001C0CD5" w:rsidRDefault="00713DD7" w:rsidP="00D35882">
          <w:pPr>
            <w:rPr>
              <w:rtl/>
            </w:rPr>
          </w:pPr>
          <w:r w:rsidRPr="0022198C">
            <w:rPr>
              <w:rFonts w:hint="cs"/>
              <w:b/>
              <w:bCs/>
              <w:rtl/>
            </w:rPr>
            <w:t>سیستم:</w:t>
          </w:r>
          <w:r w:rsidRPr="001C0CD5">
            <w:rPr>
              <w:rFonts w:hint="cs"/>
              <w:rtl/>
            </w:rPr>
            <w:t xml:space="preserve"> </w:t>
          </w:r>
          <w:r w:rsidRPr="001C0CD5">
            <w:rPr>
              <w:rtl/>
            </w:rPr>
            <w:t>سامانه بانکداري متمرکز بانک ملت</w:t>
          </w:r>
        </w:p>
      </w:tc>
      <w:tc>
        <w:tcPr>
          <w:tcW w:w="3672" w:type="dxa"/>
        </w:tcPr>
        <w:p w:rsidR="00713DD7" w:rsidRPr="001C0CD5" w:rsidRDefault="00713DD7" w:rsidP="00D35882">
          <w:pPr>
            <w:rPr>
              <w:rtl/>
              <w:lang w:bidi="fa-IR"/>
            </w:rPr>
          </w:pPr>
          <w:r w:rsidRPr="0022198C">
            <w:rPr>
              <w:rFonts w:hint="cs"/>
              <w:b/>
              <w:bCs/>
              <w:rtl/>
            </w:rPr>
            <w:t>فرم/نمودار:</w:t>
          </w:r>
          <w:r w:rsidRPr="001C0CD5">
            <w:rPr>
              <w:rFonts w:hint="cs"/>
              <w:rtl/>
            </w:rPr>
            <w:t xml:space="preserve"> </w:t>
          </w:r>
          <w:r>
            <w:rPr>
              <w:rFonts w:hint="cs"/>
              <w:rtl/>
              <w:lang w:bidi="fa-IR"/>
            </w:rPr>
            <w:t>تعریف جدول</w:t>
          </w:r>
        </w:p>
      </w:tc>
      <w:tc>
        <w:tcPr>
          <w:tcW w:w="3672" w:type="dxa"/>
        </w:tcPr>
        <w:p w:rsidR="00713DD7" w:rsidRPr="001C0CD5" w:rsidRDefault="00713DD7" w:rsidP="00D35882">
          <w:pPr>
            <w:rPr>
              <w:rtl/>
            </w:rPr>
          </w:pPr>
          <w:r w:rsidRPr="0022198C">
            <w:rPr>
              <w:rFonts w:hint="cs"/>
              <w:b/>
              <w:bCs/>
              <w:rtl/>
            </w:rPr>
            <w:t>مدل:</w:t>
          </w:r>
          <w:r>
            <w:rPr>
              <w:rFonts w:hint="cs"/>
              <w:rtl/>
            </w:rPr>
            <w:t xml:space="preserve"> فیزیکی</w:t>
          </w:r>
        </w:p>
      </w:tc>
    </w:tr>
    <w:tr w:rsidR="00713DD7" w:rsidRPr="001C0CD5" w:rsidTr="00C40AE9">
      <w:tc>
        <w:tcPr>
          <w:tcW w:w="3672" w:type="dxa"/>
        </w:tcPr>
        <w:p w:rsidR="00713DD7" w:rsidRPr="0022198C" w:rsidRDefault="00713DD7" w:rsidP="00411A0C">
          <w:pPr>
            <w:rPr>
              <w:b/>
              <w:bCs/>
              <w:rtl/>
              <w:lang w:bidi="fa-IR"/>
            </w:rPr>
          </w:pPr>
          <w:r w:rsidRPr="0022198C">
            <w:rPr>
              <w:rFonts w:hint="cs"/>
              <w:b/>
              <w:bCs/>
              <w:rtl/>
            </w:rPr>
            <w:t>نام ماشین:</w:t>
          </w:r>
          <w:r w:rsidRPr="0022198C">
            <w:rPr>
              <w:rFonts w:hint="cs"/>
              <w:rtl/>
              <w:lang w:bidi="fa-IR"/>
            </w:rPr>
            <w:t xml:space="preserve"> </w:t>
          </w:r>
        </w:p>
      </w:tc>
      <w:tc>
        <w:tcPr>
          <w:tcW w:w="3672" w:type="dxa"/>
        </w:tcPr>
        <w:p w:rsidR="00713DD7" w:rsidRPr="001C0CD5" w:rsidRDefault="00713DD7" w:rsidP="00D35882">
          <w:pPr>
            <w:bidi w:val="0"/>
          </w:pPr>
          <w:r w:rsidRPr="0022198C">
            <w:rPr>
              <w:b/>
              <w:bCs/>
            </w:rPr>
            <w:t>Schema:</w:t>
          </w:r>
          <w:r>
            <w:t xml:space="preserve"> </w:t>
          </w:r>
        </w:p>
      </w:tc>
      <w:tc>
        <w:tcPr>
          <w:tcW w:w="3672" w:type="dxa"/>
        </w:tcPr>
        <w:p w:rsidR="00713DD7" w:rsidRPr="001C0CD5" w:rsidRDefault="00713DD7" w:rsidP="00D35882">
          <w:pPr>
            <w:rPr>
              <w:lang w:bidi="fa-IR"/>
            </w:rPr>
          </w:pPr>
          <w:r w:rsidRPr="0022198C">
            <w:rPr>
              <w:rFonts w:hint="cs"/>
              <w:b/>
              <w:bCs/>
              <w:rtl/>
            </w:rPr>
            <w:t>پروژه:</w:t>
          </w:r>
          <w:r>
            <w:rPr>
              <w:rFonts w:hint="cs"/>
              <w:rtl/>
            </w:rPr>
            <w:t xml:space="preserve"> </w:t>
          </w:r>
          <w:r w:rsidR="00E51E9D">
            <w:rPr>
              <w:rtl/>
              <w:lang w:bidi="fa-IR"/>
            </w:rPr>
            <w:t>تسهيلات متمرکز</w:t>
          </w:r>
        </w:p>
      </w:tc>
    </w:tr>
    <w:tr w:rsidR="00411A0C" w:rsidRPr="001C0CD5" w:rsidTr="00D548BB">
      <w:tc>
        <w:tcPr>
          <w:tcW w:w="3672" w:type="dxa"/>
        </w:tcPr>
        <w:p w:rsidR="00411A0C" w:rsidRPr="0022198C" w:rsidRDefault="00411A0C" w:rsidP="00411A0C">
          <w:pPr>
            <w:rPr>
              <w:lang w:bidi="fa-IR"/>
            </w:rPr>
          </w:pPr>
          <w:r w:rsidRPr="0022198C">
            <w:rPr>
              <w:rFonts w:hint="cs"/>
              <w:b/>
              <w:bCs/>
              <w:rtl/>
            </w:rPr>
            <w:t>نام جدول:</w:t>
          </w:r>
          <w:r>
            <w:rPr>
              <w:rFonts w:hint="cs"/>
              <w:rtl/>
              <w:lang w:bidi="fa-IR"/>
            </w:rPr>
            <w:t xml:space="preserve"> </w:t>
          </w:r>
          <w:r w:rsidR="00E51E9D">
            <w:rPr>
              <w:lang w:bidi="fa-IR"/>
            </w:rPr>
            <w:t>CTF‍CntrctInfo</w:t>
          </w:r>
        </w:p>
      </w:tc>
      <w:tc>
        <w:tcPr>
          <w:tcW w:w="7344" w:type="dxa"/>
          <w:gridSpan w:val="2"/>
        </w:tcPr>
        <w:p w:rsidR="00411A0C" w:rsidRPr="001C0CD5" w:rsidRDefault="00411A0C" w:rsidP="00D35882">
          <w:pPr>
            <w:rPr>
              <w:rtl/>
            </w:rPr>
          </w:pPr>
          <w:r w:rsidRPr="0022198C">
            <w:rPr>
              <w:rFonts w:hint="cs"/>
              <w:b/>
              <w:bCs/>
              <w:rtl/>
            </w:rPr>
            <w:t>نام موجودیت:</w:t>
          </w:r>
          <w:r w:rsidRPr="0022198C">
            <w:rPr>
              <w:rFonts w:hint="cs"/>
              <w:rtl/>
            </w:rPr>
            <w:t xml:space="preserve"> </w:t>
          </w:r>
        </w:p>
      </w:tc>
    </w:tr>
  </w:tbl>
  <w:p w:rsidR="00713DD7" w:rsidRDefault="00713DD7" w:rsidP="005311B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D77347"/>
    <w:multiLevelType w:val="hybridMultilevel"/>
    <w:tmpl w:val="8BE0B2A6"/>
    <w:lvl w:ilvl="0" w:tplc="2586EF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712D66"/>
    <w:multiLevelType w:val="hybridMultilevel"/>
    <w:tmpl w:val="B85C3CBA"/>
    <w:lvl w:ilvl="0" w:tplc="CCDA3C6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D207CF"/>
    <w:multiLevelType w:val="hybridMultilevel"/>
    <w:tmpl w:val="A1C6C8C2"/>
    <w:lvl w:ilvl="0" w:tplc="742A13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18434"/>
  </w:hdrShapeDefaults>
  <w:footnotePr>
    <w:footnote w:id="-1"/>
    <w:footnote w:id="0"/>
  </w:footnotePr>
  <w:endnotePr>
    <w:endnote w:id="-1"/>
    <w:endnote w:id="0"/>
  </w:endnotePr>
  <w:compat/>
  <w:rsids>
    <w:rsid w:val="00036B6D"/>
    <w:rsid w:val="00044FA7"/>
    <w:rsid w:val="000A61F9"/>
    <w:rsid w:val="000B1559"/>
    <w:rsid w:val="000F00EB"/>
    <w:rsid w:val="001C0CD5"/>
    <w:rsid w:val="0022198C"/>
    <w:rsid w:val="00222161"/>
    <w:rsid w:val="002862FD"/>
    <w:rsid w:val="00411A0C"/>
    <w:rsid w:val="005311B5"/>
    <w:rsid w:val="005C2E45"/>
    <w:rsid w:val="00654E90"/>
    <w:rsid w:val="006633E7"/>
    <w:rsid w:val="006D1EA6"/>
    <w:rsid w:val="00713DD7"/>
    <w:rsid w:val="0076003F"/>
    <w:rsid w:val="00893A3F"/>
    <w:rsid w:val="00904BF4"/>
    <w:rsid w:val="009379C2"/>
    <w:rsid w:val="00952E9B"/>
    <w:rsid w:val="009C0687"/>
    <w:rsid w:val="00A02FC8"/>
    <w:rsid w:val="00AD27AC"/>
    <w:rsid w:val="00AF3500"/>
    <w:rsid w:val="00BB6837"/>
    <w:rsid w:val="00BE1331"/>
    <w:rsid w:val="00C40AE9"/>
    <w:rsid w:val="00C606D7"/>
    <w:rsid w:val="00C63399"/>
    <w:rsid w:val="00D24628"/>
    <w:rsid w:val="00E33A10"/>
    <w:rsid w:val="00E51E9D"/>
    <w:rsid w:val="00E859A0"/>
    <w:rsid w:val="00FF29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CD5"/>
    <w:pPr>
      <w:bidi/>
      <w:spacing w:after="0" w:line="240" w:lineRule="auto"/>
    </w:pPr>
    <w:rPr>
      <w:rFonts w:ascii="Times New Roman" w:hAnsi="Times New Roman" w:cs="B Nazani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6B6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6B6D"/>
  </w:style>
  <w:style w:type="paragraph" w:styleId="Footer">
    <w:name w:val="footer"/>
    <w:basedOn w:val="Normal"/>
    <w:link w:val="FooterChar"/>
    <w:uiPriority w:val="99"/>
    <w:unhideWhenUsed/>
    <w:rsid w:val="00036B6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6B6D"/>
  </w:style>
  <w:style w:type="table" w:styleId="TableGrid">
    <w:name w:val="Table Grid"/>
    <w:basedOn w:val="TableNormal"/>
    <w:uiPriority w:val="59"/>
    <w:rsid w:val="0022198C"/>
    <w:pPr>
      <w:spacing w:after="0" w:line="240" w:lineRule="auto"/>
    </w:pPr>
    <w:rPr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6B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B6D"/>
    <w:rPr>
      <w:rFonts w:ascii="Tahoma" w:hAnsi="Tahoma" w:cs="Tahoma"/>
      <w:sz w:val="16"/>
      <w:szCs w:val="16"/>
    </w:rPr>
  </w:style>
  <w:style w:type="character" w:customStyle="1" w:styleId="Style12pt">
    <w:name w:val="Style 12 pt"/>
    <w:basedOn w:val="DefaultParagraphFont"/>
    <w:rsid w:val="001C0CD5"/>
    <w:rPr>
      <w:rFonts w:ascii="Times New Roman" w:hAnsi="Times New Roman" w:cs="B Nazanin"/>
      <w:sz w:val="24"/>
      <w:szCs w:val="24"/>
    </w:rPr>
  </w:style>
  <w:style w:type="paragraph" w:styleId="ListParagraph">
    <w:name w:val="List Paragraph"/>
    <w:basedOn w:val="Normal"/>
    <w:uiPriority w:val="34"/>
    <w:qFormat/>
    <w:rsid w:val="00904B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ziaei\Desktop\TableReportProject\TableReport\files\TableMain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BA8CC7FD-0573-426C-851E-AA7B0AECD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TableMain2.dotx</Template>
  <TotalTime>0</TotalTime>
  <Pages>3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ziaei</dc:creator>
  <cp:keywords/>
  <dc:description/>
  <cp:lastModifiedBy>ziaei</cp:lastModifiedBy>
  <cp:revision>1</cp:revision>
  <dcterms:created xsi:type="dcterms:W3CDTF">2014-12-07T09:54:00Z</dcterms:created>
  <dcterms:modified xsi:type="dcterms:W3CDTF">2014-12-07T09:54:00Z</dcterms:modified>
</cp:coreProperties>
</file>