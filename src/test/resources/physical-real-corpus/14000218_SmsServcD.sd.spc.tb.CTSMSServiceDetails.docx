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415"/>
        <w:bidiVisual/>
        <w:tblW w:w="11025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944"/>
        <w:gridCol w:w="2250"/>
        <w:gridCol w:w="450"/>
        <w:gridCol w:w="450"/>
        <w:gridCol w:w="630"/>
        <w:gridCol w:w="229"/>
        <w:gridCol w:w="567"/>
        <w:gridCol w:w="567"/>
        <w:gridCol w:w="527"/>
        <w:gridCol w:w="270"/>
        <w:gridCol w:w="337"/>
        <w:gridCol w:w="2804"/>
      </w:tblGrid>
      <w:tr w:rsidR="005F0914" w:rsidRPr="00AE661E" w:rsidTr="00BA18AA">
        <w:trPr>
          <w:cantSplit/>
          <w:trHeight w:val="357"/>
        </w:trPr>
        <w:tc>
          <w:tcPr>
            <w:tcW w:w="1944" w:type="dxa"/>
          </w:tcPr>
          <w:p w:rsidR="005F0914" w:rsidRPr="00AE661E" w:rsidRDefault="005F0914" w:rsidP="005F0914">
            <w:pPr>
              <w:rPr>
                <w:rFonts w:cs="B Nazanin"/>
                <w:sz w:val="26"/>
                <w:szCs w:val="26"/>
                <w:rtl/>
              </w:rPr>
            </w:pPr>
            <w:r w:rsidRPr="00AE661E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شماره </w:t>
            </w:r>
            <w:r w:rsidRPr="00AE661E">
              <w:rPr>
                <w:rFonts w:cs="B Nazanin"/>
                <w:sz w:val="26"/>
                <w:szCs w:val="26"/>
                <w:rtl/>
              </w:rPr>
              <w:t>سرو</w:t>
            </w:r>
            <w:r w:rsidRPr="00AE661E">
              <w:rPr>
                <w:rFonts w:cs="B Nazanin" w:hint="cs"/>
                <w:sz w:val="26"/>
                <w:szCs w:val="26"/>
                <w:rtl/>
                <w:lang w:bidi="fa-IR"/>
              </w:rPr>
              <w:t>ي</w:t>
            </w:r>
            <w:r w:rsidRPr="00AE661E">
              <w:rPr>
                <w:rFonts w:cs="B Nazanin" w:hint="eastAsia"/>
                <w:sz w:val="26"/>
                <w:szCs w:val="26"/>
                <w:rtl/>
              </w:rPr>
              <w:t>س</w:t>
            </w:r>
          </w:p>
        </w:tc>
        <w:tc>
          <w:tcPr>
            <w:tcW w:w="2250" w:type="dxa"/>
          </w:tcPr>
          <w:p w:rsidR="005F0914" w:rsidRPr="00AE661E" w:rsidRDefault="005F0914" w:rsidP="005F0914">
            <w:pPr>
              <w:bidi w:val="0"/>
              <w:rPr>
                <w:rFonts w:cs="Nazanin"/>
                <w:sz w:val="24"/>
                <w:lang w:bidi="fa-IR"/>
              </w:rPr>
            </w:pPr>
            <w:r w:rsidRPr="00AE661E">
              <w:rPr>
                <w:rFonts w:cs="Nazanin"/>
                <w:sz w:val="24"/>
                <w:lang w:bidi="fa-IR"/>
              </w:rPr>
              <w:t>ServiceNo</w:t>
            </w:r>
          </w:p>
        </w:tc>
        <w:tc>
          <w:tcPr>
            <w:tcW w:w="450" w:type="dxa"/>
          </w:tcPr>
          <w:p w:rsidR="005F0914" w:rsidRPr="00AE661E" w:rsidRDefault="005F0914" w:rsidP="005F0914">
            <w:pPr>
              <w:jc w:val="center"/>
              <w:rPr>
                <w:szCs w:val="20"/>
              </w:rPr>
            </w:pPr>
            <w:r w:rsidRPr="00AE661E">
              <w:rPr>
                <w:szCs w:val="20"/>
              </w:rPr>
              <w:t>N</w:t>
            </w:r>
          </w:p>
        </w:tc>
        <w:tc>
          <w:tcPr>
            <w:tcW w:w="450" w:type="dxa"/>
          </w:tcPr>
          <w:p w:rsidR="005F0914" w:rsidRPr="00AE661E" w:rsidRDefault="005F0914" w:rsidP="005F0914">
            <w:pPr>
              <w:bidi w:val="0"/>
              <w:jc w:val="center"/>
              <w:rPr>
                <w:rFonts w:cs="Times New Roman"/>
                <w:color w:val="000000"/>
                <w:szCs w:val="20"/>
              </w:rPr>
            </w:pPr>
            <w:r w:rsidRPr="00AE661E">
              <w:rPr>
                <w:rFonts w:cs="Times New Roman"/>
                <w:color w:val="000000"/>
                <w:szCs w:val="20"/>
              </w:rPr>
              <w:t>4</w:t>
            </w:r>
          </w:p>
        </w:tc>
        <w:tc>
          <w:tcPr>
            <w:tcW w:w="630" w:type="dxa"/>
          </w:tcPr>
          <w:p w:rsidR="005F0914" w:rsidRPr="00AE661E" w:rsidRDefault="005F0914" w:rsidP="005F0914">
            <w:pPr>
              <w:jc w:val="center"/>
              <w:rPr>
                <w:rFonts w:cs="Nazanin"/>
                <w:color w:val="000000"/>
                <w:sz w:val="16"/>
                <w:szCs w:val="16"/>
                <w:lang w:bidi="fa-IR"/>
              </w:rPr>
            </w:pPr>
            <w:r w:rsidRPr="00AE661E">
              <w:rPr>
                <w:rFonts w:cs="Nazanin"/>
                <w:color w:val="000000"/>
                <w:sz w:val="16"/>
                <w:szCs w:val="16"/>
                <w:lang w:bidi="fa-IR"/>
              </w:rPr>
              <w:t>PK1-1</w:t>
            </w:r>
          </w:p>
        </w:tc>
        <w:tc>
          <w:tcPr>
            <w:tcW w:w="229" w:type="dxa"/>
          </w:tcPr>
          <w:p w:rsidR="005F0914" w:rsidRPr="00AE661E" w:rsidRDefault="005F0914" w:rsidP="005F0914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5F0914" w:rsidRPr="00AE661E" w:rsidRDefault="005F0914" w:rsidP="005F0914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5F0914" w:rsidRPr="00AE661E" w:rsidRDefault="005F0914" w:rsidP="005F0914">
            <w:pPr>
              <w:bidi w:val="0"/>
              <w:jc w:val="center"/>
              <w:rPr>
                <w:rFonts w:cs="Times New Roman"/>
                <w:color w:val="000000"/>
                <w:sz w:val="22"/>
                <w:szCs w:val="22"/>
                <w:lang w:bidi="fa-IR"/>
              </w:rPr>
            </w:pPr>
          </w:p>
        </w:tc>
        <w:tc>
          <w:tcPr>
            <w:tcW w:w="527" w:type="dxa"/>
          </w:tcPr>
          <w:p w:rsidR="005F0914" w:rsidRPr="00AE661E" w:rsidRDefault="005F0914" w:rsidP="005F0914">
            <w:pPr>
              <w:bidi w:val="0"/>
              <w:jc w:val="center"/>
              <w:rPr>
                <w:rFonts w:cs="Nazanin"/>
                <w:strike/>
                <w:color w:val="000000"/>
                <w:sz w:val="24"/>
              </w:rPr>
            </w:pPr>
            <w:bookmarkStart w:id="0" w:name="OLE_LINK14"/>
            <w:bookmarkStart w:id="1" w:name="OLE_LINK15"/>
            <w:bookmarkStart w:id="2" w:name="OLE_LINK1"/>
            <w:r w:rsidRPr="00AE661E">
              <w:rPr>
                <w:rFonts w:cs="Nazanin"/>
                <w:color w:val="000000"/>
                <w:sz w:val="24"/>
              </w:rPr>
              <w:sym w:font="Wingdings" w:char="00FC"/>
            </w:r>
            <w:bookmarkEnd w:id="0"/>
            <w:bookmarkEnd w:id="1"/>
            <w:bookmarkEnd w:id="2"/>
          </w:p>
        </w:tc>
        <w:tc>
          <w:tcPr>
            <w:tcW w:w="270" w:type="dxa"/>
          </w:tcPr>
          <w:p w:rsidR="005F0914" w:rsidRPr="00AE661E" w:rsidRDefault="005F0914" w:rsidP="005F0914">
            <w:pPr>
              <w:jc w:val="center"/>
            </w:pPr>
            <w:r w:rsidRPr="00AE661E">
              <w:t>S</w:t>
            </w:r>
          </w:p>
        </w:tc>
        <w:tc>
          <w:tcPr>
            <w:tcW w:w="337" w:type="dxa"/>
          </w:tcPr>
          <w:p w:rsidR="005F0914" w:rsidRPr="00AE661E" w:rsidRDefault="005F0914" w:rsidP="005F0914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04" w:type="dxa"/>
          </w:tcPr>
          <w:p w:rsidR="005F0914" w:rsidRPr="00AE661E" w:rsidRDefault="00615293" w:rsidP="00615293">
            <w:pPr>
              <w:rPr>
                <w:rFonts w:cs="B Nazanin"/>
                <w:szCs w:val="20"/>
                <w:lang w:bidi="fa-IR"/>
              </w:rPr>
            </w:pPr>
            <w:r w:rsidRPr="00AE661E">
              <w:rPr>
                <w:rFonts w:cs="B Nazanin" w:hint="cs"/>
                <w:szCs w:val="20"/>
                <w:rtl/>
                <w:lang w:bidi="fa-IR"/>
              </w:rPr>
              <w:t>پیش فرض=0</w:t>
            </w:r>
          </w:p>
        </w:tc>
      </w:tr>
      <w:tr w:rsidR="00615293" w:rsidRPr="00AE661E" w:rsidTr="00BA18AA">
        <w:trPr>
          <w:cantSplit/>
          <w:trHeight w:val="357"/>
        </w:trPr>
        <w:tc>
          <w:tcPr>
            <w:tcW w:w="1944" w:type="dxa"/>
          </w:tcPr>
          <w:p w:rsidR="00615293" w:rsidRPr="00AE661E" w:rsidRDefault="00615293" w:rsidP="00615293">
            <w:pPr>
              <w:pStyle w:val="Header"/>
              <w:tabs>
                <w:tab w:val="clear" w:pos="4153"/>
                <w:tab w:val="clear" w:pos="8306"/>
              </w:tabs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AE661E">
              <w:rPr>
                <w:rFonts w:cs="B Nazanin" w:hint="cs"/>
                <w:sz w:val="26"/>
                <w:szCs w:val="26"/>
                <w:rtl/>
                <w:lang w:bidi="fa-IR"/>
              </w:rPr>
              <w:t>شماره پارت سرويس</w:t>
            </w:r>
          </w:p>
        </w:tc>
        <w:tc>
          <w:tcPr>
            <w:tcW w:w="2250" w:type="dxa"/>
          </w:tcPr>
          <w:p w:rsidR="00615293" w:rsidRPr="00AE661E" w:rsidRDefault="00615293" w:rsidP="00615293">
            <w:pPr>
              <w:bidi w:val="0"/>
              <w:rPr>
                <w:rFonts w:cs="Nazanin"/>
                <w:sz w:val="24"/>
                <w:rtl/>
                <w:lang w:bidi="fa-IR"/>
              </w:rPr>
            </w:pPr>
            <w:r w:rsidRPr="00AE661E">
              <w:rPr>
                <w:rFonts w:cs="Nazanin"/>
                <w:sz w:val="24"/>
                <w:lang w:bidi="fa-IR"/>
              </w:rPr>
              <w:t>PartNo</w:t>
            </w:r>
          </w:p>
        </w:tc>
        <w:tc>
          <w:tcPr>
            <w:tcW w:w="450" w:type="dxa"/>
          </w:tcPr>
          <w:p w:rsidR="00615293" w:rsidRPr="00AE661E" w:rsidRDefault="00615293" w:rsidP="00615293">
            <w:pPr>
              <w:bidi w:val="0"/>
              <w:rPr>
                <w:rFonts w:cs="Times New Roman"/>
                <w:color w:val="000000"/>
                <w:szCs w:val="20"/>
              </w:rPr>
            </w:pPr>
            <w:r w:rsidRPr="00AE661E">
              <w:rPr>
                <w:rFonts w:cs="Times New Roman"/>
                <w:color w:val="000000"/>
                <w:szCs w:val="20"/>
              </w:rPr>
              <w:t>N</w:t>
            </w:r>
          </w:p>
        </w:tc>
        <w:tc>
          <w:tcPr>
            <w:tcW w:w="450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Cs w:val="20"/>
              </w:rPr>
            </w:pPr>
            <w:r w:rsidRPr="00AE661E">
              <w:rPr>
                <w:rFonts w:cs="Times New Roman"/>
                <w:szCs w:val="20"/>
              </w:rPr>
              <w:t>2</w:t>
            </w:r>
          </w:p>
        </w:tc>
        <w:tc>
          <w:tcPr>
            <w:tcW w:w="630" w:type="dxa"/>
          </w:tcPr>
          <w:p w:rsidR="00615293" w:rsidRPr="00AE661E" w:rsidRDefault="00615293" w:rsidP="00615293">
            <w:pPr>
              <w:jc w:val="center"/>
              <w:rPr>
                <w:rFonts w:cs="Nazanin"/>
                <w:color w:val="000000"/>
                <w:sz w:val="16"/>
                <w:szCs w:val="16"/>
                <w:lang w:bidi="fa-IR"/>
              </w:rPr>
            </w:pPr>
            <w:r w:rsidRPr="00AE661E">
              <w:rPr>
                <w:rFonts w:cs="Nazanin"/>
                <w:color w:val="000000"/>
                <w:sz w:val="16"/>
                <w:szCs w:val="16"/>
                <w:lang w:bidi="fa-IR"/>
              </w:rPr>
              <w:t>PK1-2</w:t>
            </w:r>
          </w:p>
        </w:tc>
        <w:tc>
          <w:tcPr>
            <w:tcW w:w="229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 w:val="22"/>
                <w:szCs w:val="22"/>
                <w:lang w:bidi="fa-IR"/>
              </w:rPr>
            </w:pPr>
          </w:p>
        </w:tc>
        <w:tc>
          <w:tcPr>
            <w:tcW w:w="52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Nazanin"/>
                <w:color w:val="000000"/>
                <w:sz w:val="24"/>
              </w:rPr>
            </w:pPr>
            <w:r w:rsidRPr="00AE661E">
              <w:rPr>
                <w:rFonts w:cs="Nazanin"/>
                <w:sz w:val="24"/>
              </w:rPr>
              <w:sym w:font="Wingdings" w:char="00FC"/>
            </w:r>
          </w:p>
        </w:tc>
        <w:tc>
          <w:tcPr>
            <w:tcW w:w="270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szCs w:val="20"/>
                <w:rtl/>
                <w:lang w:bidi="fa-IR"/>
              </w:rPr>
            </w:pPr>
            <w:r w:rsidRPr="00AE661E">
              <w:rPr>
                <w:rFonts w:cs="Times New Roman"/>
                <w:szCs w:val="20"/>
                <w:lang w:bidi="fa-IR"/>
              </w:rPr>
              <w:t>S</w:t>
            </w:r>
          </w:p>
        </w:tc>
        <w:tc>
          <w:tcPr>
            <w:tcW w:w="33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04" w:type="dxa"/>
          </w:tcPr>
          <w:p w:rsidR="00615293" w:rsidRPr="00AE661E" w:rsidRDefault="00615293" w:rsidP="00615293">
            <w:pPr>
              <w:rPr>
                <w:rFonts w:cs="B Nazanin"/>
                <w:szCs w:val="20"/>
                <w:lang w:bidi="fa-IR"/>
              </w:rPr>
            </w:pPr>
            <w:r w:rsidRPr="00AE661E">
              <w:rPr>
                <w:rFonts w:cs="B Nazanin" w:hint="cs"/>
                <w:szCs w:val="20"/>
                <w:rtl/>
                <w:lang w:bidi="fa-IR"/>
              </w:rPr>
              <w:t>پیش فرض=0</w:t>
            </w:r>
          </w:p>
        </w:tc>
      </w:tr>
      <w:tr w:rsidR="00615293" w:rsidRPr="00AE661E" w:rsidTr="00BA18AA">
        <w:trPr>
          <w:cantSplit/>
          <w:trHeight w:val="357"/>
        </w:trPr>
        <w:tc>
          <w:tcPr>
            <w:tcW w:w="1944" w:type="dxa"/>
          </w:tcPr>
          <w:p w:rsidR="00615293" w:rsidRPr="00AE661E" w:rsidRDefault="00615293" w:rsidP="00615293">
            <w:pPr>
              <w:rPr>
                <w:rFonts w:ascii="Calibri" w:hAnsi="Calibri" w:cs="B Nazanin"/>
                <w:color w:val="000000"/>
                <w:sz w:val="24"/>
                <w:rtl/>
              </w:rPr>
            </w:pPr>
            <w:r w:rsidRPr="00AE661E">
              <w:rPr>
                <w:rFonts w:ascii="Calibri" w:hAnsi="Calibri" w:cs="B Nazanin" w:hint="cs"/>
                <w:color w:val="000000"/>
                <w:sz w:val="24"/>
                <w:rtl/>
              </w:rPr>
              <w:t>محیط ارسال پیامک</w:t>
            </w:r>
          </w:p>
        </w:tc>
        <w:tc>
          <w:tcPr>
            <w:tcW w:w="2250" w:type="dxa"/>
          </w:tcPr>
          <w:p w:rsidR="00615293" w:rsidRPr="00AE661E" w:rsidRDefault="00615293" w:rsidP="00615293">
            <w:pPr>
              <w:bidi w:val="0"/>
              <w:rPr>
                <w:rFonts w:cs="Nazanin"/>
                <w:sz w:val="24"/>
                <w:lang w:bidi="fa-IR"/>
              </w:rPr>
            </w:pPr>
            <w:r w:rsidRPr="00AE661E">
              <w:rPr>
                <w:rFonts w:cs="Nazanin"/>
                <w:sz w:val="24"/>
                <w:lang w:bidi="fa-IR"/>
              </w:rPr>
              <w:t>SMSEnvCode</w:t>
            </w:r>
          </w:p>
        </w:tc>
        <w:tc>
          <w:tcPr>
            <w:tcW w:w="450" w:type="dxa"/>
          </w:tcPr>
          <w:p w:rsidR="00615293" w:rsidRPr="00AE661E" w:rsidRDefault="00615293" w:rsidP="00615293">
            <w:pPr>
              <w:jc w:val="center"/>
              <w:rPr>
                <w:szCs w:val="20"/>
              </w:rPr>
            </w:pPr>
            <w:r w:rsidRPr="00AE661E">
              <w:rPr>
                <w:szCs w:val="20"/>
              </w:rPr>
              <w:t>N</w:t>
            </w:r>
          </w:p>
        </w:tc>
        <w:tc>
          <w:tcPr>
            <w:tcW w:w="450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Cs w:val="20"/>
              </w:rPr>
            </w:pPr>
            <w:r w:rsidRPr="00AE661E">
              <w:rPr>
                <w:rFonts w:cs="Times New Roman"/>
                <w:color w:val="000000"/>
                <w:szCs w:val="20"/>
              </w:rPr>
              <w:t>2</w:t>
            </w:r>
          </w:p>
        </w:tc>
        <w:tc>
          <w:tcPr>
            <w:tcW w:w="630" w:type="dxa"/>
          </w:tcPr>
          <w:p w:rsidR="00615293" w:rsidRPr="00AE661E" w:rsidRDefault="00615293" w:rsidP="00615293">
            <w:pPr>
              <w:jc w:val="center"/>
              <w:rPr>
                <w:rFonts w:cs="Nazanin"/>
                <w:color w:val="000000"/>
                <w:szCs w:val="20"/>
                <w:lang w:bidi="fa-IR"/>
              </w:rPr>
            </w:pPr>
            <w:r w:rsidRPr="00AE661E">
              <w:rPr>
                <w:rFonts w:cs="Nazanin"/>
                <w:color w:val="000000"/>
                <w:sz w:val="16"/>
                <w:szCs w:val="16"/>
                <w:lang w:bidi="fa-IR"/>
              </w:rPr>
              <w:t>PK1-3</w:t>
            </w:r>
          </w:p>
        </w:tc>
        <w:tc>
          <w:tcPr>
            <w:tcW w:w="229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 w:val="22"/>
                <w:szCs w:val="22"/>
                <w:lang w:bidi="fa-IR"/>
              </w:rPr>
            </w:pPr>
          </w:p>
        </w:tc>
        <w:tc>
          <w:tcPr>
            <w:tcW w:w="52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Nazanin"/>
                <w:strike/>
                <w:sz w:val="24"/>
              </w:rPr>
            </w:pPr>
            <w:r w:rsidRPr="00AE661E">
              <w:rPr>
                <w:rFonts w:cs="Nazanin"/>
                <w:color w:val="000000"/>
                <w:sz w:val="24"/>
              </w:rPr>
              <w:sym w:font="Wingdings" w:char="F0FC"/>
            </w:r>
          </w:p>
        </w:tc>
        <w:tc>
          <w:tcPr>
            <w:tcW w:w="270" w:type="dxa"/>
          </w:tcPr>
          <w:p w:rsidR="00615293" w:rsidRPr="00AE661E" w:rsidRDefault="00615293" w:rsidP="00615293">
            <w:pPr>
              <w:jc w:val="center"/>
            </w:pPr>
            <w:r w:rsidRPr="00AE661E">
              <w:t>S</w:t>
            </w:r>
          </w:p>
        </w:tc>
        <w:tc>
          <w:tcPr>
            <w:tcW w:w="33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04" w:type="dxa"/>
          </w:tcPr>
          <w:p w:rsidR="00615293" w:rsidRPr="00AE661E" w:rsidRDefault="00615293" w:rsidP="00615293">
            <w:pPr>
              <w:pStyle w:val="ListParagraph"/>
              <w:numPr>
                <w:ilvl w:val="0"/>
                <w:numId w:val="3"/>
              </w:numPr>
              <w:rPr>
                <w:rFonts w:cs="B Nazanin"/>
                <w:szCs w:val="20"/>
                <w:lang w:bidi="fa-IR"/>
              </w:rPr>
            </w:pPr>
            <w:r w:rsidRPr="00AE661E">
              <w:rPr>
                <w:rFonts w:cs="B Nazanin" w:hint="cs"/>
                <w:szCs w:val="20"/>
                <w:rtl/>
                <w:lang w:bidi="fa-IR"/>
              </w:rPr>
              <w:t>جاب</w:t>
            </w:r>
          </w:p>
          <w:p w:rsidR="00615293" w:rsidRPr="00AE661E" w:rsidRDefault="00615293" w:rsidP="00615293">
            <w:pPr>
              <w:pStyle w:val="ListParagraph"/>
              <w:numPr>
                <w:ilvl w:val="0"/>
                <w:numId w:val="3"/>
              </w:numPr>
              <w:rPr>
                <w:rFonts w:cs="B Nazanin"/>
                <w:szCs w:val="20"/>
                <w:lang w:bidi="fa-IR"/>
              </w:rPr>
            </w:pPr>
            <w:r w:rsidRPr="00AE661E">
              <w:rPr>
                <w:rFonts w:cs="B Nazanin" w:hint="cs"/>
                <w:szCs w:val="20"/>
                <w:rtl/>
                <w:lang w:bidi="fa-IR"/>
              </w:rPr>
              <w:t xml:space="preserve">بانکداري اجتماعي </w:t>
            </w:r>
          </w:p>
          <w:p w:rsidR="00615293" w:rsidRPr="00AE661E" w:rsidRDefault="00615293" w:rsidP="00615293">
            <w:pPr>
              <w:pStyle w:val="ListParagraph"/>
              <w:numPr>
                <w:ilvl w:val="0"/>
                <w:numId w:val="3"/>
              </w:numPr>
              <w:rPr>
                <w:rFonts w:cs="B Nazanin"/>
                <w:szCs w:val="20"/>
                <w:lang w:bidi="fa-IR"/>
              </w:rPr>
            </w:pPr>
            <w:r w:rsidRPr="00AE661E">
              <w:rPr>
                <w:rFonts w:cs="B Nazanin" w:hint="cs"/>
                <w:szCs w:val="20"/>
                <w:rtl/>
                <w:lang w:bidi="fa-IR"/>
              </w:rPr>
              <w:t>همراه بانک</w:t>
            </w:r>
          </w:p>
          <w:p w:rsidR="00615293" w:rsidRPr="00AE661E" w:rsidRDefault="00615293" w:rsidP="00615293">
            <w:pPr>
              <w:pStyle w:val="ListParagraph"/>
              <w:numPr>
                <w:ilvl w:val="0"/>
                <w:numId w:val="3"/>
              </w:numPr>
              <w:rPr>
                <w:rFonts w:cs="B Nazanin"/>
                <w:szCs w:val="20"/>
                <w:lang w:bidi="fa-IR"/>
              </w:rPr>
            </w:pPr>
            <w:r w:rsidRPr="00AE661E">
              <w:rPr>
                <w:rFonts w:cs="B Nazanin" w:hint="cs"/>
                <w:szCs w:val="20"/>
                <w:rtl/>
                <w:lang w:bidi="fa-IR"/>
              </w:rPr>
              <w:t>همراه پلاس</w:t>
            </w:r>
          </w:p>
          <w:p w:rsidR="00615293" w:rsidRPr="00AE661E" w:rsidRDefault="00615293" w:rsidP="00615293">
            <w:pPr>
              <w:pStyle w:val="ListParagraph"/>
              <w:numPr>
                <w:ilvl w:val="0"/>
                <w:numId w:val="3"/>
              </w:numPr>
              <w:rPr>
                <w:rFonts w:cs="B Nazanin"/>
                <w:szCs w:val="20"/>
                <w:lang w:bidi="fa-IR"/>
              </w:rPr>
            </w:pPr>
            <w:r w:rsidRPr="00AE661E">
              <w:rPr>
                <w:rFonts w:cs="B Nazanin" w:hint="cs"/>
                <w:szCs w:val="20"/>
                <w:rtl/>
                <w:lang w:bidi="fa-IR"/>
              </w:rPr>
              <w:t>اينترنت بانک</w:t>
            </w:r>
          </w:p>
          <w:p w:rsidR="00615293" w:rsidRPr="00AE661E" w:rsidRDefault="00615293" w:rsidP="00615293">
            <w:pPr>
              <w:pStyle w:val="ListParagraph"/>
              <w:numPr>
                <w:ilvl w:val="0"/>
                <w:numId w:val="3"/>
              </w:numPr>
              <w:rPr>
                <w:rFonts w:cs="B Nazanin"/>
                <w:szCs w:val="20"/>
                <w:lang w:bidi="fa-IR"/>
              </w:rPr>
            </w:pPr>
            <w:r w:rsidRPr="00AE661E">
              <w:rPr>
                <w:rFonts w:cs="B Nazanin" w:hint="cs"/>
                <w:szCs w:val="20"/>
                <w:rtl/>
                <w:lang w:bidi="fa-IR"/>
              </w:rPr>
              <w:t>شعبه</w:t>
            </w:r>
          </w:p>
          <w:p w:rsidR="00615293" w:rsidRPr="00AE661E" w:rsidRDefault="00615293" w:rsidP="00615293">
            <w:pPr>
              <w:ind w:left="360"/>
              <w:rPr>
                <w:rFonts w:cs="B Nazanin"/>
                <w:szCs w:val="20"/>
                <w:rtl/>
                <w:lang w:bidi="fa-IR"/>
              </w:rPr>
            </w:pPr>
            <w:r w:rsidRPr="00AE661E">
              <w:rPr>
                <w:rFonts w:cs="B Nazanin" w:hint="cs"/>
                <w:szCs w:val="20"/>
                <w:rtl/>
                <w:lang w:bidi="fa-IR"/>
              </w:rPr>
              <w:t>99-  یکسان برای همه محیط ها</w:t>
            </w:r>
          </w:p>
          <w:p w:rsidR="00615293" w:rsidRPr="00AE661E" w:rsidRDefault="00615293" w:rsidP="00615293">
            <w:pPr>
              <w:pStyle w:val="ListParagraph"/>
              <w:rPr>
                <w:rFonts w:cs="B Nazanin"/>
                <w:szCs w:val="20"/>
                <w:lang w:bidi="fa-IR"/>
              </w:rPr>
            </w:pPr>
          </w:p>
        </w:tc>
      </w:tr>
      <w:tr w:rsidR="00615293" w:rsidRPr="00AE661E" w:rsidTr="00BA18AA">
        <w:trPr>
          <w:cantSplit/>
          <w:trHeight w:val="357"/>
        </w:trPr>
        <w:tc>
          <w:tcPr>
            <w:tcW w:w="1944" w:type="dxa"/>
          </w:tcPr>
          <w:p w:rsidR="00615293" w:rsidRPr="00AE661E" w:rsidRDefault="00615293" w:rsidP="00615293">
            <w:pPr>
              <w:rPr>
                <w:rFonts w:ascii="Calibri" w:hAnsi="Calibri" w:cs="B Nazanin"/>
                <w:color w:val="000000"/>
                <w:sz w:val="24"/>
                <w:rtl/>
                <w:lang w:bidi="fa-IR"/>
              </w:rPr>
            </w:pPr>
            <w:r w:rsidRPr="00AE661E">
              <w:rPr>
                <w:rFonts w:cs="B Nazanin" w:hint="cs"/>
                <w:rtl/>
                <w:lang w:bidi="fa-IR"/>
              </w:rPr>
              <w:t>حالت</w:t>
            </w:r>
            <w:r w:rsidRPr="00AE661E">
              <w:rPr>
                <w:rFonts w:cs="B Nazanin"/>
                <w:lang w:bidi="fa-IR"/>
              </w:rPr>
              <w:t xml:space="preserve"> </w:t>
            </w:r>
            <w:r w:rsidRPr="00AE661E">
              <w:rPr>
                <w:rFonts w:cs="B Nazanin" w:hint="cs"/>
                <w:rtl/>
                <w:lang w:bidi="fa-IR"/>
              </w:rPr>
              <w:t>سرویس جهت ساخت پیامک</w:t>
            </w:r>
          </w:p>
        </w:tc>
        <w:tc>
          <w:tcPr>
            <w:tcW w:w="2250" w:type="dxa"/>
          </w:tcPr>
          <w:p w:rsidR="00615293" w:rsidRPr="00AE661E" w:rsidRDefault="00615293" w:rsidP="00615293">
            <w:pPr>
              <w:bidi w:val="0"/>
              <w:rPr>
                <w:rFonts w:cs="Nazanin"/>
                <w:sz w:val="24"/>
              </w:rPr>
            </w:pPr>
            <w:proofErr w:type="spellStart"/>
            <w:r w:rsidRPr="00AE661E">
              <w:rPr>
                <w:rFonts w:cs="Nazanin"/>
                <w:sz w:val="24"/>
              </w:rPr>
              <w:t>SMSServiceState</w:t>
            </w:r>
            <w:proofErr w:type="spellEnd"/>
          </w:p>
        </w:tc>
        <w:tc>
          <w:tcPr>
            <w:tcW w:w="450" w:type="dxa"/>
          </w:tcPr>
          <w:p w:rsidR="00615293" w:rsidRPr="00AE661E" w:rsidRDefault="00615293" w:rsidP="00615293">
            <w:pPr>
              <w:jc w:val="center"/>
              <w:rPr>
                <w:szCs w:val="20"/>
              </w:rPr>
            </w:pPr>
            <w:r w:rsidRPr="00AE661E">
              <w:rPr>
                <w:szCs w:val="20"/>
              </w:rPr>
              <w:t>N</w:t>
            </w:r>
          </w:p>
        </w:tc>
        <w:tc>
          <w:tcPr>
            <w:tcW w:w="450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Cs w:val="20"/>
              </w:rPr>
            </w:pPr>
            <w:r w:rsidRPr="00AE661E">
              <w:rPr>
                <w:rFonts w:cs="Times New Roman"/>
                <w:color w:val="000000"/>
                <w:szCs w:val="20"/>
              </w:rPr>
              <w:t>2</w:t>
            </w:r>
          </w:p>
        </w:tc>
        <w:tc>
          <w:tcPr>
            <w:tcW w:w="630" w:type="dxa"/>
          </w:tcPr>
          <w:p w:rsidR="00615293" w:rsidRPr="00AE661E" w:rsidRDefault="00615293" w:rsidP="00615293">
            <w:pPr>
              <w:jc w:val="center"/>
              <w:rPr>
                <w:rFonts w:cs="Nazanin"/>
                <w:color w:val="000000"/>
                <w:sz w:val="16"/>
                <w:szCs w:val="16"/>
                <w:lang w:bidi="fa-IR"/>
              </w:rPr>
            </w:pPr>
            <w:r w:rsidRPr="00AE661E">
              <w:rPr>
                <w:rFonts w:cs="Nazanin"/>
                <w:color w:val="000000"/>
                <w:sz w:val="16"/>
                <w:szCs w:val="16"/>
                <w:lang w:bidi="fa-IR"/>
              </w:rPr>
              <w:t>PK1-4</w:t>
            </w:r>
          </w:p>
        </w:tc>
        <w:tc>
          <w:tcPr>
            <w:tcW w:w="229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 w:val="22"/>
                <w:szCs w:val="22"/>
                <w:lang w:bidi="fa-IR"/>
              </w:rPr>
            </w:pPr>
          </w:p>
        </w:tc>
        <w:tc>
          <w:tcPr>
            <w:tcW w:w="52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Nazanin"/>
                <w:strike/>
                <w:sz w:val="24"/>
              </w:rPr>
            </w:pPr>
            <w:r w:rsidRPr="00AE661E">
              <w:rPr>
                <w:rFonts w:cs="Nazanin"/>
                <w:color w:val="000000"/>
                <w:sz w:val="24"/>
              </w:rPr>
              <w:sym w:font="Wingdings" w:char="F0FC"/>
            </w:r>
          </w:p>
        </w:tc>
        <w:tc>
          <w:tcPr>
            <w:tcW w:w="270" w:type="dxa"/>
          </w:tcPr>
          <w:p w:rsidR="00615293" w:rsidRPr="00AE661E" w:rsidRDefault="00615293" w:rsidP="00615293">
            <w:pPr>
              <w:jc w:val="center"/>
            </w:pPr>
            <w:r w:rsidRPr="00AE661E">
              <w:t>S</w:t>
            </w:r>
          </w:p>
        </w:tc>
        <w:tc>
          <w:tcPr>
            <w:tcW w:w="33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04" w:type="dxa"/>
          </w:tcPr>
          <w:p w:rsidR="00615293" w:rsidRPr="00AE661E" w:rsidRDefault="00615293" w:rsidP="00615293">
            <w:pPr>
              <w:rPr>
                <w:rFonts w:cs="B Nazanin"/>
                <w:szCs w:val="20"/>
                <w:lang w:bidi="fa-IR"/>
              </w:rPr>
            </w:pPr>
            <w:r w:rsidRPr="00AE661E">
              <w:rPr>
                <w:rFonts w:cs="B Nazanin" w:hint="cs"/>
                <w:szCs w:val="20"/>
                <w:rtl/>
                <w:lang w:bidi="fa-IR"/>
              </w:rPr>
              <w:t>پیش فرض=0</w:t>
            </w:r>
          </w:p>
        </w:tc>
      </w:tr>
      <w:tr w:rsidR="00615293" w:rsidRPr="00AE661E" w:rsidTr="00BA18AA">
        <w:trPr>
          <w:cantSplit/>
          <w:trHeight w:val="357"/>
        </w:trPr>
        <w:tc>
          <w:tcPr>
            <w:tcW w:w="1944" w:type="dxa"/>
          </w:tcPr>
          <w:p w:rsidR="00615293" w:rsidRPr="00AE661E" w:rsidRDefault="00615293" w:rsidP="00615293">
            <w:pPr>
              <w:rPr>
                <w:rFonts w:cs="B Nazanin"/>
                <w:rtl/>
                <w:lang w:bidi="fa-IR"/>
              </w:rPr>
            </w:pPr>
            <w:r w:rsidRPr="00AE661E">
              <w:rPr>
                <w:rFonts w:cs="B Nazanin" w:hint="cs"/>
                <w:rtl/>
                <w:lang w:bidi="fa-IR"/>
              </w:rPr>
              <w:t>شرط</w:t>
            </w:r>
          </w:p>
        </w:tc>
        <w:tc>
          <w:tcPr>
            <w:tcW w:w="2250" w:type="dxa"/>
          </w:tcPr>
          <w:p w:rsidR="00615293" w:rsidRPr="00AE661E" w:rsidRDefault="00615293" w:rsidP="00615293">
            <w:pPr>
              <w:bidi w:val="0"/>
              <w:rPr>
                <w:rFonts w:cs="Nazanin"/>
                <w:sz w:val="24"/>
              </w:rPr>
            </w:pPr>
            <w:proofErr w:type="spellStart"/>
            <w:r w:rsidRPr="00AE661E">
              <w:rPr>
                <w:rFonts w:cs="Nazanin"/>
                <w:sz w:val="24"/>
              </w:rPr>
              <w:t>ConditionType</w:t>
            </w:r>
            <w:proofErr w:type="spellEnd"/>
          </w:p>
        </w:tc>
        <w:tc>
          <w:tcPr>
            <w:tcW w:w="450" w:type="dxa"/>
          </w:tcPr>
          <w:p w:rsidR="00615293" w:rsidRPr="00AE661E" w:rsidRDefault="00615293" w:rsidP="00615293">
            <w:pPr>
              <w:jc w:val="center"/>
              <w:rPr>
                <w:szCs w:val="20"/>
              </w:rPr>
            </w:pPr>
            <w:r w:rsidRPr="00AE661E">
              <w:rPr>
                <w:szCs w:val="20"/>
              </w:rPr>
              <w:t>N</w:t>
            </w:r>
          </w:p>
        </w:tc>
        <w:tc>
          <w:tcPr>
            <w:tcW w:w="450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Cs w:val="20"/>
              </w:rPr>
            </w:pPr>
            <w:r w:rsidRPr="00AE661E">
              <w:rPr>
                <w:rFonts w:cs="Times New Roman"/>
                <w:color w:val="000000"/>
                <w:szCs w:val="20"/>
              </w:rPr>
              <w:t>2</w:t>
            </w:r>
          </w:p>
        </w:tc>
        <w:tc>
          <w:tcPr>
            <w:tcW w:w="630" w:type="dxa"/>
          </w:tcPr>
          <w:p w:rsidR="00615293" w:rsidRPr="00AE661E" w:rsidRDefault="00615293" w:rsidP="00615293">
            <w:pPr>
              <w:jc w:val="center"/>
              <w:rPr>
                <w:rFonts w:cs="Nazanin"/>
                <w:color w:val="000000"/>
                <w:sz w:val="16"/>
                <w:szCs w:val="16"/>
                <w:lang w:bidi="fa-IR"/>
              </w:rPr>
            </w:pPr>
            <w:r w:rsidRPr="00AE661E">
              <w:rPr>
                <w:rFonts w:cs="Nazanin"/>
                <w:color w:val="000000"/>
                <w:sz w:val="16"/>
                <w:szCs w:val="16"/>
                <w:lang w:bidi="fa-IR"/>
              </w:rPr>
              <w:t>PK1-5</w:t>
            </w:r>
          </w:p>
        </w:tc>
        <w:tc>
          <w:tcPr>
            <w:tcW w:w="229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 w:val="22"/>
                <w:szCs w:val="22"/>
                <w:lang w:bidi="fa-IR"/>
              </w:rPr>
            </w:pPr>
          </w:p>
        </w:tc>
        <w:tc>
          <w:tcPr>
            <w:tcW w:w="52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Nazanin"/>
                <w:color w:val="000000"/>
                <w:sz w:val="24"/>
              </w:rPr>
            </w:pPr>
          </w:p>
        </w:tc>
        <w:tc>
          <w:tcPr>
            <w:tcW w:w="270" w:type="dxa"/>
          </w:tcPr>
          <w:p w:rsidR="00615293" w:rsidRPr="00AE661E" w:rsidRDefault="00615293" w:rsidP="00615293">
            <w:pPr>
              <w:jc w:val="center"/>
            </w:pPr>
            <w:r w:rsidRPr="00AE661E">
              <w:t>S</w:t>
            </w:r>
          </w:p>
        </w:tc>
        <w:tc>
          <w:tcPr>
            <w:tcW w:w="33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04" w:type="dxa"/>
          </w:tcPr>
          <w:p w:rsidR="00615293" w:rsidRPr="00AE661E" w:rsidRDefault="00615293" w:rsidP="00615293">
            <w:pPr>
              <w:rPr>
                <w:rFonts w:cs="B Nazanin"/>
                <w:szCs w:val="20"/>
                <w:lang w:bidi="fa-IR"/>
              </w:rPr>
            </w:pPr>
            <w:r w:rsidRPr="00AE661E">
              <w:rPr>
                <w:rFonts w:cs="B Nazanin" w:hint="cs"/>
                <w:szCs w:val="20"/>
                <w:rtl/>
                <w:lang w:bidi="fa-IR"/>
              </w:rPr>
              <w:t>پیش فرض=0</w:t>
            </w:r>
          </w:p>
        </w:tc>
      </w:tr>
      <w:tr w:rsidR="00615293" w:rsidRPr="00AE661E" w:rsidTr="00BA18AA">
        <w:trPr>
          <w:cantSplit/>
          <w:trHeight w:val="447"/>
        </w:trPr>
        <w:tc>
          <w:tcPr>
            <w:tcW w:w="1944" w:type="dxa"/>
          </w:tcPr>
          <w:p w:rsidR="00615293" w:rsidRPr="00AE661E" w:rsidRDefault="00615293" w:rsidP="00615293">
            <w:pPr>
              <w:rPr>
                <w:rFonts w:ascii="Calibri" w:hAnsi="Calibri" w:cs="B Nazanin"/>
                <w:color w:val="000000"/>
                <w:sz w:val="24"/>
                <w:rtl/>
                <w:lang w:bidi="fa-IR"/>
              </w:rPr>
            </w:pPr>
            <w:r w:rsidRPr="00AE661E">
              <w:rPr>
                <w:rFonts w:ascii="Calibri" w:hAnsi="Calibri" w:cs="B Nazanin" w:hint="cs"/>
                <w:color w:val="000000"/>
                <w:sz w:val="24"/>
                <w:rtl/>
              </w:rPr>
              <w:t xml:space="preserve">متن </w:t>
            </w:r>
            <w:r w:rsidRPr="00AE661E">
              <w:rPr>
                <w:rFonts w:ascii="Calibri" w:hAnsi="Calibri" w:cs="B Nazanin" w:hint="cs"/>
                <w:color w:val="000000"/>
                <w:sz w:val="24"/>
                <w:rtl/>
                <w:lang w:bidi="fa-IR"/>
              </w:rPr>
              <w:t xml:space="preserve">پیام </w:t>
            </w:r>
            <w:r w:rsidRPr="00AE661E">
              <w:rPr>
                <w:rFonts w:ascii="Calibri" w:hAnsi="Calibri" w:cs="B Nazanin" w:hint="cs"/>
                <w:color w:val="000000"/>
                <w:sz w:val="24"/>
                <w:rtl/>
              </w:rPr>
              <w:t>پیامک</w:t>
            </w:r>
          </w:p>
        </w:tc>
        <w:tc>
          <w:tcPr>
            <w:tcW w:w="2250" w:type="dxa"/>
          </w:tcPr>
          <w:p w:rsidR="00615293" w:rsidRPr="00AE661E" w:rsidRDefault="00615293" w:rsidP="00615293">
            <w:pPr>
              <w:bidi w:val="0"/>
              <w:rPr>
                <w:rFonts w:cs="Nazanin"/>
                <w:sz w:val="24"/>
                <w:lang w:bidi="fa-IR"/>
              </w:rPr>
            </w:pPr>
            <w:r w:rsidRPr="00AE661E">
              <w:rPr>
                <w:rFonts w:cs="Nazanin"/>
                <w:sz w:val="24"/>
                <w:lang w:bidi="fa-IR"/>
              </w:rPr>
              <w:t>SMSMessageText</w:t>
            </w:r>
          </w:p>
        </w:tc>
        <w:tc>
          <w:tcPr>
            <w:tcW w:w="450" w:type="dxa"/>
          </w:tcPr>
          <w:p w:rsidR="00615293" w:rsidRPr="00AE661E" w:rsidRDefault="00615293" w:rsidP="00615293">
            <w:pPr>
              <w:jc w:val="center"/>
              <w:rPr>
                <w:szCs w:val="20"/>
              </w:rPr>
            </w:pPr>
            <w:r w:rsidRPr="00AE661E">
              <w:rPr>
                <w:szCs w:val="20"/>
              </w:rPr>
              <w:t>VC</w:t>
            </w:r>
          </w:p>
        </w:tc>
        <w:tc>
          <w:tcPr>
            <w:tcW w:w="450" w:type="dxa"/>
          </w:tcPr>
          <w:p w:rsidR="00615293" w:rsidRPr="00AE661E" w:rsidRDefault="00AE661E" w:rsidP="00615293">
            <w:pPr>
              <w:bidi w:val="0"/>
              <w:jc w:val="center"/>
              <w:rPr>
                <w:rFonts w:cs="Times New Roman"/>
                <w:color w:val="000000"/>
                <w:szCs w:val="20"/>
              </w:rPr>
            </w:pPr>
            <w:r w:rsidRPr="00AE661E">
              <w:rPr>
                <w:rFonts w:cs="Times New Roman"/>
                <w:color w:val="000000"/>
                <w:szCs w:val="20"/>
                <w:highlight w:val="yellow"/>
              </w:rPr>
              <w:t>400</w:t>
            </w:r>
          </w:p>
        </w:tc>
        <w:tc>
          <w:tcPr>
            <w:tcW w:w="630" w:type="dxa"/>
          </w:tcPr>
          <w:p w:rsidR="00615293" w:rsidRPr="00AE661E" w:rsidRDefault="00615293" w:rsidP="00615293">
            <w:pPr>
              <w:jc w:val="center"/>
              <w:rPr>
                <w:rFonts w:cs="Nazanin"/>
                <w:color w:val="000000"/>
                <w:szCs w:val="20"/>
                <w:lang w:bidi="fa-IR"/>
              </w:rPr>
            </w:pPr>
          </w:p>
        </w:tc>
        <w:tc>
          <w:tcPr>
            <w:tcW w:w="229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 w:val="22"/>
                <w:szCs w:val="22"/>
                <w:lang w:bidi="fa-IR"/>
              </w:rPr>
            </w:pPr>
          </w:p>
        </w:tc>
        <w:tc>
          <w:tcPr>
            <w:tcW w:w="52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Nazanin"/>
                <w:strike/>
                <w:sz w:val="24"/>
              </w:rPr>
            </w:pPr>
            <w:r w:rsidRPr="00AE661E">
              <w:rPr>
                <w:rFonts w:cs="Nazanin"/>
                <w:color w:val="000000"/>
                <w:sz w:val="24"/>
              </w:rPr>
              <w:sym w:font="Wingdings" w:char="F0FC"/>
            </w:r>
          </w:p>
        </w:tc>
        <w:tc>
          <w:tcPr>
            <w:tcW w:w="270" w:type="dxa"/>
          </w:tcPr>
          <w:p w:rsidR="00615293" w:rsidRPr="00AE661E" w:rsidRDefault="00615293" w:rsidP="00615293">
            <w:pPr>
              <w:jc w:val="center"/>
            </w:pPr>
            <w:r w:rsidRPr="00AE661E">
              <w:t>V</w:t>
            </w:r>
          </w:p>
        </w:tc>
        <w:tc>
          <w:tcPr>
            <w:tcW w:w="33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04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B Nazanin"/>
                <w:szCs w:val="20"/>
                <w:lang w:bidi="fa-IR"/>
              </w:rPr>
            </w:pPr>
          </w:p>
        </w:tc>
      </w:tr>
      <w:tr w:rsidR="00615293" w:rsidRPr="00AE661E" w:rsidTr="00BA18AA">
        <w:trPr>
          <w:cantSplit/>
          <w:trHeight w:val="447"/>
        </w:trPr>
        <w:tc>
          <w:tcPr>
            <w:tcW w:w="1944" w:type="dxa"/>
          </w:tcPr>
          <w:p w:rsidR="00615293" w:rsidRPr="00AE661E" w:rsidRDefault="00615293" w:rsidP="00615293">
            <w:pPr>
              <w:rPr>
                <w:rFonts w:cs="B Nazanin"/>
              </w:rPr>
            </w:pPr>
            <w:r w:rsidRPr="00AE661E">
              <w:rPr>
                <w:rFonts w:cs="B Nazanin"/>
                <w:rtl/>
              </w:rPr>
              <w:t xml:space="preserve">متن </w:t>
            </w:r>
            <w:r w:rsidRPr="00AE661E">
              <w:rPr>
                <w:rFonts w:cs="B Nazanin" w:hint="cs"/>
                <w:rtl/>
              </w:rPr>
              <w:t xml:space="preserve">پیام </w:t>
            </w:r>
            <w:r w:rsidRPr="00AE661E">
              <w:rPr>
                <w:rFonts w:cs="B Nazanin"/>
              </w:rPr>
              <w:t>PUSH</w:t>
            </w:r>
          </w:p>
        </w:tc>
        <w:tc>
          <w:tcPr>
            <w:tcW w:w="2250" w:type="dxa"/>
          </w:tcPr>
          <w:p w:rsidR="00615293" w:rsidRPr="00AE661E" w:rsidRDefault="00615293" w:rsidP="00615293">
            <w:pPr>
              <w:bidi w:val="0"/>
              <w:rPr>
                <w:rFonts w:cs="Nazanin"/>
                <w:sz w:val="24"/>
                <w:lang w:bidi="fa-IR"/>
              </w:rPr>
            </w:pPr>
            <w:r w:rsidRPr="00AE661E">
              <w:rPr>
                <w:rFonts w:cs="Nazanin"/>
                <w:sz w:val="24"/>
                <w:lang w:bidi="fa-IR"/>
              </w:rPr>
              <w:t>PUSHMessageText</w:t>
            </w:r>
          </w:p>
        </w:tc>
        <w:tc>
          <w:tcPr>
            <w:tcW w:w="450" w:type="dxa"/>
          </w:tcPr>
          <w:p w:rsidR="00615293" w:rsidRPr="00AE661E" w:rsidRDefault="00615293" w:rsidP="00615293">
            <w:pPr>
              <w:jc w:val="center"/>
              <w:rPr>
                <w:szCs w:val="20"/>
              </w:rPr>
            </w:pPr>
            <w:r w:rsidRPr="00AE661E">
              <w:rPr>
                <w:szCs w:val="20"/>
              </w:rPr>
              <w:t>VC</w:t>
            </w:r>
          </w:p>
        </w:tc>
        <w:tc>
          <w:tcPr>
            <w:tcW w:w="450" w:type="dxa"/>
          </w:tcPr>
          <w:p w:rsidR="00615293" w:rsidRPr="00AE661E" w:rsidRDefault="00AE661E" w:rsidP="00615293">
            <w:pPr>
              <w:bidi w:val="0"/>
              <w:jc w:val="center"/>
              <w:rPr>
                <w:rFonts w:cs="Times New Roman"/>
                <w:color w:val="000000"/>
                <w:szCs w:val="20"/>
              </w:rPr>
            </w:pPr>
            <w:r w:rsidRPr="00AE661E">
              <w:rPr>
                <w:rFonts w:cs="Times New Roman"/>
                <w:color w:val="000000"/>
                <w:szCs w:val="20"/>
                <w:highlight w:val="yellow"/>
              </w:rPr>
              <w:t>400</w:t>
            </w:r>
          </w:p>
        </w:tc>
        <w:tc>
          <w:tcPr>
            <w:tcW w:w="630" w:type="dxa"/>
          </w:tcPr>
          <w:p w:rsidR="00615293" w:rsidRPr="00AE661E" w:rsidRDefault="00615293" w:rsidP="00615293">
            <w:pPr>
              <w:jc w:val="center"/>
              <w:rPr>
                <w:rFonts w:cs="Nazanin"/>
                <w:color w:val="000000"/>
                <w:szCs w:val="20"/>
                <w:lang w:bidi="fa-IR"/>
              </w:rPr>
            </w:pPr>
          </w:p>
        </w:tc>
        <w:tc>
          <w:tcPr>
            <w:tcW w:w="229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 w:val="22"/>
                <w:szCs w:val="22"/>
                <w:lang w:bidi="fa-IR"/>
              </w:rPr>
            </w:pPr>
          </w:p>
        </w:tc>
        <w:tc>
          <w:tcPr>
            <w:tcW w:w="52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Nazanin"/>
                <w:color w:val="000000"/>
                <w:sz w:val="24"/>
              </w:rPr>
            </w:pPr>
            <w:r w:rsidRPr="00AE661E">
              <w:rPr>
                <w:rFonts w:cs="Nazanin"/>
                <w:color w:val="000000"/>
                <w:sz w:val="24"/>
              </w:rPr>
              <w:sym w:font="Wingdings" w:char="F0FC"/>
            </w:r>
          </w:p>
        </w:tc>
        <w:tc>
          <w:tcPr>
            <w:tcW w:w="270" w:type="dxa"/>
          </w:tcPr>
          <w:p w:rsidR="00615293" w:rsidRPr="00AE661E" w:rsidRDefault="00615293" w:rsidP="00615293">
            <w:pPr>
              <w:jc w:val="center"/>
            </w:pPr>
            <w:r w:rsidRPr="00AE661E">
              <w:t>V</w:t>
            </w:r>
          </w:p>
        </w:tc>
        <w:tc>
          <w:tcPr>
            <w:tcW w:w="33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04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B Nazanin"/>
                <w:szCs w:val="20"/>
                <w:lang w:bidi="fa-IR"/>
              </w:rPr>
            </w:pPr>
          </w:p>
        </w:tc>
      </w:tr>
      <w:tr w:rsidR="00615293" w:rsidRPr="00AE661E" w:rsidTr="00BA18AA">
        <w:trPr>
          <w:cantSplit/>
          <w:trHeight w:val="447"/>
        </w:trPr>
        <w:tc>
          <w:tcPr>
            <w:tcW w:w="1944" w:type="dxa"/>
          </w:tcPr>
          <w:p w:rsidR="00615293" w:rsidRPr="00AE661E" w:rsidRDefault="00615293" w:rsidP="00615293">
            <w:pPr>
              <w:rPr>
                <w:rFonts w:ascii="Calibri" w:hAnsi="Calibri" w:cs="B Nazanin"/>
                <w:color w:val="000000"/>
                <w:sz w:val="24"/>
                <w:rtl/>
              </w:rPr>
            </w:pPr>
          </w:p>
        </w:tc>
        <w:tc>
          <w:tcPr>
            <w:tcW w:w="2250" w:type="dxa"/>
          </w:tcPr>
          <w:p w:rsidR="00615293" w:rsidRPr="00AE661E" w:rsidRDefault="00615293" w:rsidP="00615293">
            <w:pPr>
              <w:bidi w:val="0"/>
              <w:rPr>
                <w:rFonts w:cs="Nazanin"/>
                <w:sz w:val="24"/>
                <w:lang w:bidi="fa-IR"/>
              </w:rPr>
            </w:pPr>
          </w:p>
        </w:tc>
        <w:tc>
          <w:tcPr>
            <w:tcW w:w="450" w:type="dxa"/>
          </w:tcPr>
          <w:p w:rsidR="00615293" w:rsidRPr="00AE661E" w:rsidRDefault="00615293" w:rsidP="00615293">
            <w:pPr>
              <w:jc w:val="center"/>
              <w:rPr>
                <w:szCs w:val="20"/>
              </w:rPr>
            </w:pPr>
          </w:p>
        </w:tc>
        <w:tc>
          <w:tcPr>
            <w:tcW w:w="450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Cs w:val="20"/>
              </w:rPr>
            </w:pPr>
          </w:p>
        </w:tc>
        <w:tc>
          <w:tcPr>
            <w:tcW w:w="630" w:type="dxa"/>
          </w:tcPr>
          <w:p w:rsidR="00615293" w:rsidRPr="00AE661E" w:rsidRDefault="00615293" w:rsidP="00615293">
            <w:pPr>
              <w:jc w:val="center"/>
              <w:rPr>
                <w:rFonts w:cs="Nazanin"/>
                <w:color w:val="000000"/>
                <w:szCs w:val="20"/>
                <w:lang w:bidi="fa-IR"/>
              </w:rPr>
            </w:pPr>
          </w:p>
        </w:tc>
        <w:tc>
          <w:tcPr>
            <w:tcW w:w="229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 w:val="22"/>
                <w:szCs w:val="22"/>
                <w:lang w:bidi="fa-IR"/>
              </w:rPr>
            </w:pPr>
          </w:p>
        </w:tc>
        <w:tc>
          <w:tcPr>
            <w:tcW w:w="52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Nazanin"/>
                <w:strike/>
                <w:sz w:val="24"/>
              </w:rPr>
            </w:pPr>
          </w:p>
        </w:tc>
        <w:tc>
          <w:tcPr>
            <w:tcW w:w="270" w:type="dxa"/>
          </w:tcPr>
          <w:p w:rsidR="00615293" w:rsidRPr="00AE661E" w:rsidRDefault="00615293" w:rsidP="00615293">
            <w:pPr>
              <w:jc w:val="center"/>
            </w:pPr>
          </w:p>
        </w:tc>
        <w:tc>
          <w:tcPr>
            <w:tcW w:w="33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04" w:type="dxa"/>
          </w:tcPr>
          <w:p w:rsidR="00615293" w:rsidRPr="00AE661E" w:rsidRDefault="00615293" w:rsidP="00615293">
            <w:pPr>
              <w:pStyle w:val="ListParagraph"/>
              <w:rPr>
                <w:rFonts w:cs="B Nazanin"/>
                <w:szCs w:val="20"/>
                <w:lang w:bidi="fa-IR"/>
              </w:rPr>
            </w:pPr>
          </w:p>
        </w:tc>
      </w:tr>
      <w:tr w:rsidR="00615293" w:rsidRPr="00AE661E" w:rsidTr="00BA18AA">
        <w:trPr>
          <w:cantSplit/>
          <w:trHeight w:val="447"/>
        </w:trPr>
        <w:tc>
          <w:tcPr>
            <w:tcW w:w="1944" w:type="dxa"/>
          </w:tcPr>
          <w:p w:rsidR="00615293" w:rsidRPr="00AE661E" w:rsidRDefault="00615293" w:rsidP="00615293">
            <w:pPr>
              <w:rPr>
                <w:rFonts w:ascii="Calibri" w:hAnsi="Calibri" w:cs="B Nazanin"/>
                <w:color w:val="000000"/>
                <w:sz w:val="24"/>
                <w:rtl/>
                <w:lang w:bidi="fa-IR"/>
              </w:rPr>
            </w:pPr>
            <w:r w:rsidRPr="00AE661E">
              <w:rPr>
                <w:rFonts w:ascii="Calibri" w:hAnsi="Calibri" w:cs="B Nazanin" w:hint="cs"/>
                <w:color w:val="000000"/>
                <w:sz w:val="24"/>
                <w:rtl/>
                <w:lang w:bidi="fa-IR"/>
              </w:rPr>
              <w:t>وضعیت</w:t>
            </w:r>
          </w:p>
        </w:tc>
        <w:tc>
          <w:tcPr>
            <w:tcW w:w="2250" w:type="dxa"/>
          </w:tcPr>
          <w:p w:rsidR="00615293" w:rsidRPr="00AE661E" w:rsidRDefault="00615293" w:rsidP="00615293">
            <w:pPr>
              <w:bidi w:val="0"/>
              <w:rPr>
                <w:rFonts w:cs="Nazanin"/>
                <w:sz w:val="24"/>
              </w:rPr>
            </w:pPr>
            <w:r w:rsidRPr="00AE661E">
              <w:rPr>
                <w:rFonts w:cs="Nazanin"/>
                <w:sz w:val="24"/>
              </w:rPr>
              <w:t>StatusX</w:t>
            </w:r>
          </w:p>
        </w:tc>
        <w:tc>
          <w:tcPr>
            <w:tcW w:w="450" w:type="dxa"/>
          </w:tcPr>
          <w:p w:rsidR="00615293" w:rsidRPr="00AE661E" w:rsidRDefault="00615293" w:rsidP="00615293">
            <w:pPr>
              <w:jc w:val="center"/>
              <w:rPr>
                <w:szCs w:val="20"/>
              </w:rPr>
            </w:pPr>
            <w:r w:rsidRPr="00AE661E">
              <w:rPr>
                <w:szCs w:val="20"/>
              </w:rPr>
              <w:t>N</w:t>
            </w:r>
          </w:p>
        </w:tc>
        <w:tc>
          <w:tcPr>
            <w:tcW w:w="450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Cs w:val="20"/>
              </w:rPr>
            </w:pPr>
            <w:r w:rsidRPr="00AE661E">
              <w:rPr>
                <w:rFonts w:cs="Times New Roman"/>
                <w:color w:val="000000"/>
                <w:szCs w:val="20"/>
              </w:rPr>
              <w:t>2</w:t>
            </w:r>
          </w:p>
        </w:tc>
        <w:tc>
          <w:tcPr>
            <w:tcW w:w="630" w:type="dxa"/>
          </w:tcPr>
          <w:p w:rsidR="00615293" w:rsidRPr="00AE661E" w:rsidRDefault="00615293" w:rsidP="00615293">
            <w:pPr>
              <w:jc w:val="center"/>
              <w:rPr>
                <w:rFonts w:cs="Nazanin"/>
                <w:color w:val="000000"/>
                <w:szCs w:val="20"/>
                <w:lang w:bidi="fa-IR"/>
              </w:rPr>
            </w:pPr>
          </w:p>
        </w:tc>
        <w:tc>
          <w:tcPr>
            <w:tcW w:w="229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 w:val="22"/>
                <w:szCs w:val="22"/>
                <w:lang w:bidi="fa-IR"/>
              </w:rPr>
            </w:pPr>
          </w:p>
        </w:tc>
        <w:tc>
          <w:tcPr>
            <w:tcW w:w="52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Nazanin"/>
                <w:color w:val="000000"/>
                <w:sz w:val="24"/>
              </w:rPr>
            </w:pPr>
            <w:r w:rsidRPr="00AE661E">
              <w:rPr>
                <w:rFonts w:cs="Nazanin"/>
                <w:color w:val="000000"/>
                <w:sz w:val="24"/>
              </w:rPr>
              <w:sym w:font="Wingdings" w:char="F0FC"/>
            </w:r>
          </w:p>
        </w:tc>
        <w:tc>
          <w:tcPr>
            <w:tcW w:w="270" w:type="dxa"/>
          </w:tcPr>
          <w:p w:rsidR="00615293" w:rsidRPr="00AE661E" w:rsidRDefault="00615293" w:rsidP="00615293">
            <w:pPr>
              <w:jc w:val="center"/>
            </w:pPr>
            <w:r w:rsidRPr="00AE661E">
              <w:t>S</w:t>
            </w:r>
          </w:p>
        </w:tc>
        <w:tc>
          <w:tcPr>
            <w:tcW w:w="33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04" w:type="dxa"/>
          </w:tcPr>
          <w:p w:rsidR="00615293" w:rsidRPr="00AE661E" w:rsidRDefault="00615293" w:rsidP="0061529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B Nazanin"/>
                <w:color w:val="000000"/>
                <w:sz w:val="24"/>
                <w:lang w:bidi="fa-IR"/>
              </w:rPr>
            </w:pPr>
            <w:r w:rsidRPr="00AE661E">
              <w:rPr>
                <w:rFonts w:ascii="Calibri" w:hAnsi="Calibri" w:cs="B Nazanin" w:hint="cs"/>
                <w:color w:val="000000"/>
                <w:sz w:val="24"/>
                <w:rtl/>
                <w:lang w:bidi="fa-IR"/>
              </w:rPr>
              <w:t>غیر فعال</w:t>
            </w:r>
          </w:p>
          <w:p w:rsidR="00615293" w:rsidRPr="00AE661E" w:rsidRDefault="00615293" w:rsidP="0061529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B Nazanin"/>
                <w:color w:val="000000"/>
                <w:sz w:val="24"/>
                <w:rtl/>
                <w:lang w:bidi="fa-IR"/>
              </w:rPr>
            </w:pPr>
            <w:r w:rsidRPr="00AE661E">
              <w:rPr>
                <w:rFonts w:ascii="Calibri" w:hAnsi="Calibri" w:cs="B Nazanin" w:hint="cs"/>
                <w:color w:val="000000"/>
                <w:sz w:val="24"/>
                <w:rtl/>
                <w:lang w:bidi="fa-IR"/>
              </w:rPr>
              <w:t>فعال</w:t>
            </w:r>
          </w:p>
        </w:tc>
      </w:tr>
      <w:tr w:rsidR="00615293" w:rsidRPr="00AE661E" w:rsidTr="00BA18AA">
        <w:trPr>
          <w:cantSplit/>
          <w:trHeight w:val="447"/>
        </w:trPr>
        <w:tc>
          <w:tcPr>
            <w:tcW w:w="1944" w:type="dxa"/>
          </w:tcPr>
          <w:p w:rsidR="00615293" w:rsidRPr="00AE661E" w:rsidRDefault="00615293" w:rsidP="00615293">
            <w:pPr>
              <w:rPr>
                <w:rFonts w:ascii="Calibri" w:hAnsi="Calibri" w:cs="B Nazanin"/>
                <w:color w:val="000000"/>
                <w:sz w:val="24"/>
                <w:rtl/>
                <w:lang w:bidi="fa-IR"/>
              </w:rPr>
            </w:pPr>
          </w:p>
        </w:tc>
        <w:tc>
          <w:tcPr>
            <w:tcW w:w="2250" w:type="dxa"/>
          </w:tcPr>
          <w:p w:rsidR="00615293" w:rsidRPr="00AE661E" w:rsidRDefault="00615293" w:rsidP="00615293">
            <w:pPr>
              <w:bidi w:val="0"/>
              <w:rPr>
                <w:rFonts w:cs="Nazanin"/>
                <w:sz w:val="24"/>
                <w:lang w:bidi="fa-IR"/>
              </w:rPr>
            </w:pPr>
          </w:p>
        </w:tc>
        <w:tc>
          <w:tcPr>
            <w:tcW w:w="450" w:type="dxa"/>
          </w:tcPr>
          <w:p w:rsidR="00615293" w:rsidRPr="00AE661E" w:rsidRDefault="00615293" w:rsidP="00615293">
            <w:pPr>
              <w:jc w:val="center"/>
              <w:rPr>
                <w:szCs w:val="20"/>
              </w:rPr>
            </w:pPr>
          </w:p>
        </w:tc>
        <w:tc>
          <w:tcPr>
            <w:tcW w:w="450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Cs w:val="20"/>
              </w:rPr>
            </w:pPr>
          </w:p>
        </w:tc>
        <w:tc>
          <w:tcPr>
            <w:tcW w:w="630" w:type="dxa"/>
          </w:tcPr>
          <w:p w:rsidR="00615293" w:rsidRPr="00AE661E" w:rsidRDefault="00615293" w:rsidP="00615293">
            <w:pPr>
              <w:jc w:val="center"/>
              <w:rPr>
                <w:rFonts w:cs="Nazanin"/>
                <w:color w:val="000000"/>
                <w:szCs w:val="20"/>
                <w:lang w:bidi="fa-IR"/>
              </w:rPr>
            </w:pPr>
          </w:p>
        </w:tc>
        <w:tc>
          <w:tcPr>
            <w:tcW w:w="229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 w:val="22"/>
                <w:szCs w:val="22"/>
                <w:lang w:bidi="fa-IR"/>
              </w:rPr>
            </w:pPr>
          </w:p>
        </w:tc>
        <w:tc>
          <w:tcPr>
            <w:tcW w:w="52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Nazanin"/>
                <w:color w:val="000000"/>
                <w:sz w:val="24"/>
              </w:rPr>
            </w:pPr>
          </w:p>
        </w:tc>
        <w:tc>
          <w:tcPr>
            <w:tcW w:w="270" w:type="dxa"/>
          </w:tcPr>
          <w:p w:rsidR="00615293" w:rsidRPr="00AE661E" w:rsidRDefault="00615293" w:rsidP="00615293">
            <w:pPr>
              <w:jc w:val="center"/>
            </w:pPr>
          </w:p>
        </w:tc>
        <w:tc>
          <w:tcPr>
            <w:tcW w:w="33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04" w:type="dxa"/>
          </w:tcPr>
          <w:p w:rsidR="00615293" w:rsidRPr="00AE661E" w:rsidRDefault="00615293" w:rsidP="00615293">
            <w:pPr>
              <w:bidi w:val="0"/>
              <w:jc w:val="right"/>
              <w:rPr>
                <w:rFonts w:ascii="Calibri" w:hAnsi="Calibri" w:cs="B Nazanin"/>
                <w:color w:val="000000"/>
                <w:sz w:val="24"/>
                <w:rtl/>
                <w:lang w:bidi="fa-IR"/>
              </w:rPr>
            </w:pPr>
          </w:p>
        </w:tc>
      </w:tr>
      <w:tr w:rsidR="00615293" w:rsidRPr="00AE661E" w:rsidTr="00BA18AA">
        <w:trPr>
          <w:cantSplit/>
          <w:trHeight w:val="447"/>
        </w:trPr>
        <w:tc>
          <w:tcPr>
            <w:tcW w:w="1944" w:type="dxa"/>
          </w:tcPr>
          <w:p w:rsidR="00615293" w:rsidRPr="00AE661E" w:rsidRDefault="00615293" w:rsidP="00615293">
            <w:pPr>
              <w:rPr>
                <w:rFonts w:ascii="Calibri" w:hAnsi="Calibri" w:cs="B Nazanin"/>
                <w:color w:val="000000"/>
                <w:sz w:val="24"/>
                <w:rtl/>
              </w:rPr>
            </w:pPr>
            <w:r w:rsidRPr="00AE661E">
              <w:rPr>
                <w:rFonts w:ascii="Calibri" w:hAnsi="Calibri" w:cs="B Nazanin" w:hint="cs"/>
                <w:color w:val="000000"/>
                <w:sz w:val="24"/>
                <w:rtl/>
                <w:lang w:bidi="fa-IR"/>
              </w:rPr>
              <w:t xml:space="preserve">تاریخ وضیت </w:t>
            </w:r>
          </w:p>
        </w:tc>
        <w:tc>
          <w:tcPr>
            <w:tcW w:w="2250" w:type="dxa"/>
          </w:tcPr>
          <w:p w:rsidR="00615293" w:rsidRPr="00AE661E" w:rsidRDefault="00615293" w:rsidP="00615293">
            <w:pPr>
              <w:bidi w:val="0"/>
              <w:rPr>
                <w:rFonts w:cs="Nazanin"/>
                <w:sz w:val="24"/>
                <w:lang w:bidi="fa-IR"/>
              </w:rPr>
            </w:pPr>
            <w:r w:rsidRPr="00AE661E">
              <w:rPr>
                <w:rFonts w:cs="Nazanin"/>
                <w:sz w:val="24"/>
                <w:lang w:bidi="fa-IR"/>
              </w:rPr>
              <w:t>DateX</w:t>
            </w:r>
          </w:p>
        </w:tc>
        <w:tc>
          <w:tcPr>
            <w:tcW w:w="450" w:type="dxa"/>
          </w:tcPr>
          <w:p w:rsidR="00615293" w:rsidRPr="00AE661E" w:rsidRDefault="00615293" w:rsidP="00615293">
            <w:pPr>
              <w:jc w:val="center"/>
              <w:rPr>
                <w:szCs w:val="20"/>
              </w:rPr>
            </w:pPr>
            <w:r w:rsidRPr="00AE661E">
              <w:rPr>
                <w:szCs w:val="20"/>
              </w:rPr>
              <w:t>N</w:t>
            </w:r>
          </w:p>
        </w:tc>
        <w:tc>
          <w:tcPr>
            <w:tcW w:w="450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Cs w:val="20"/>
              </w:rPr>
            </w:pPr>
            <w:r w:rsidRPr="00AE661E">
              <w:rPr>
                <w:rFonts w:cs="Times New Roman"/>
                <w:color w:val="000000"/>
                <w:szCs w:val="20"/>
              </w:rPr>
              <w:t>8</w:t>
            </w:r>
          </w:p>
        </w:tc>
        <w:tc>
          <w:tcPr>
            <w:tcW w:w="630" w:type="dxa"/>
          </w:tcPr>
          <w:p w:rsidR="00615293" w:rsidRPr="00AE661E" w:rsidRDefault="00615293" w:rsidP="00615293">
            <w:pPr>
              <w:jc w:val="center"/>
              <w:rPr>
                <w:rFonts w:cs="Nazanin"/>
                <w:color w:val="000000"/>
                <w:szCs w:val="20"/>
                <w:lang w:bidi="fa-IR"/>
              </w:rPr>
            </w:pPr>
          </w:p>
        </w:tc>
        <w:tc>
          <w:tcPr>
            <w:tcW w:w="229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 w:val="22"/>
                <w:szCs w:val="22"/>
                <w:lang w:bidi="fa-IR"/>
              </w:rPr>
            </w:pPr>
          </w:p>
        </w:tc>
        <w:tc>
          <w:tcPr>
            <w:tcW w:w="52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Nazanin"/>
                <w:strike/>
                <w:sz w:val="24"/>
              </w:rPr>
            </w:pPr>
            <w:r w:rsidRPr="00AE661E">
              <w:rPr>
                <w:rFonts w:cs="Nazanin"/>
                <w:color w:val="000000"/>
                <w:sz w:val="24"/>
              </w:rPr>
              <w:sym w:font="Wingdings" w:char="F0FC"/>
            </w:r>
          </w:p>
        </w:tc>
        <w:tc>
          <w:tcPr>
            <w:tcW w:w="270" w:type="dxa"/>
          </w:tcPr>
          <w:p w:rsidR="00615293" w:rsidRPr="00AE661E" w:rsidRDefault="00615293" w:rsidP="00615293">
            <w:pPr>
              <w:jc w:val="center"/>
            </w:pPr>
            <w:r w:rsidRPr="00AE661E">
              <w:t>I</w:t>
            </w:r>
          </w:p>
        </w:tc>
        <w:tc>
          <w:tcPr>
            <w:tcW w:w="33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04" w:type="dxa"/>
          </w:tcPr>
          <w:p w:rsidR="00615293" w:rsidRPr="00AE661E" w:rsidRDefault="00615293" w:rsidP="00615293">
            <w:pPr>
              <w:bidi w:val="0"/>
              <w:jc w:val="right"/>
              <w:rPr>
                <w:rFonts w:cs="B Nazanin"/>
                <w:szCs w:val="20"/>
                <w:lang w:bidi="fa-IR"/>
              </w:rPr>
            </w:pPr>
            <w:r w:rsidRPr="00AE661E">
              <w:rPr>
                <w:rFonts w:ascii="Calibri" w:hAnsi="Calibri" w:cs="B Nazanin" w:hint="cs"/>
                <w:color w:val="000000"/>
                <w:sz w:val="24"/>
                <w:rtl/>
                <w:lang w:bidi="fa-IR"/>
              </w:rPr>
              <w:t>(</w:t>
            </w:r>
            <w:r w:rsidRPr="00AE661E">
              <w:rPr>
                <w:rFonts w:ascii="Calibri" w:hAnsi="Calibri" w:cs="B Nazanin" w:hint="cs"/>
                <w:color w:val="000000"/>
                <w:sz w:val="24"/>
                <w:rtl/>
              </w:rPr>
              <w:t>ایجاد/ویرایش)</w:t>
            </w:r>
          </w:p>
        </w:tc>
      </w:tr>
      <w:tr w:rsidR="00615293" w:rsidRPr="00AE661E" w:rsidTr="00BA18AA">
        <w:trPr>
          <w:cantSplit/>
          <w:trHeight w:val="447"/>
        </w:trPr>
        <w:tc>
          <w:tcPr>
            <w:tcW w:w="1944" w:type="dxa"/>
          </w:tcPr>
          <w:p w:rsidR="00615293" w:rsidRPr="00AE661E" w:rsidRDefault="00615293" w:rsidP="00615293">
            <w:pPr>
              <w:rPr>
                <w:rFonts w:ascii="Calibri" w:hAnsi="Calibri" w:cs="B Nazanin"/>
                <w:color w:val="000000"/>
                <w:sz w:val="24"/>
                <w:rtl/>
                <w:lang w:bidi="fa-IR"/>
              </w:rPr>
            </w:pPr>
            <w:r w:rsidRPr="00AE661E">
              <w:rPr>
                <w:rFonts w:ascii="Calibri" w:hAnsi="Calibri" w:cs="B Nazanin" w:hint="cs"/>
                <w:color w:val="000000"/>
                <w:sz w:val="24"/>
                <w:rtl/>
              </w:rPr>
              <w:t xml:space="preserve">زمان </w:t>
            </w:r>
            <w:r w:rsidRPr="00AE661E">
              <w:rPr>
                <w:rFonts w:ascii="Calibri" w:hAnsi="Calibri" w:cs="B Nazanin" w:hint="cs"/>
                <w:color w:val="000000"/>
                <w:sz w:val="24"/>
                <w:rtl/>
                <w:lang w:bidi="fa-IR"/>
              </w:rPr>
              <w:t xml:space="preserve">وضعیت </w:t>
            </w:r>
          </w:p>
        </w:tc>
        <w:tc>
          <w:tcPr>
            <w:tcW w:w="2250" w:type="dxa"/>
          </w:tcPr>
          <w:p w:rsidR="00615293" w:rsidRPr="00AE661E" w:rsidRDefault="00615293" w:rsidP="00615293">
            <w:pPr>
              <w:bidi w:val="0"/>
              <w:rPr>
                <w:rFonts w:cs="Nazanin"/>
                <w:sz w:val="24"/>
                <w:lang w:bidi="fa-IR"/>
              </w:rPr>
            </w:pPr>
            <w:r w:rsidRPr="00AE661E">
              <w:rPr>
                <w:rFonts w:cs="Nazanin"/>
                <w:sz w:val="24"/>
                <w:lang w:bidi="fa-IR"/>
              </w:rPr>
              <w:t>TimeX</w:t>
            </w:r>
          </w:p>
        </w:tc>
        <w:tc>
          <w:tcPr>
            <w:tcW w:w="450" w:type="dxa"/>
          </w:tcPr>
          <w:p w:rsidR="00615293" w:rsidRPr="00AE661E" w:rsidRDefault="00615293" w:rsidP="00615293">
            <w:pPr>
              <w:jc w:val="center"/>
              <w:rPr>
                <w:szCs w:val="20"/>
              </w:rPr>
            </w:pPr>
            <w:r w:rsidRPr="00AE661E">
              <w:rPr>
                <w:szCs w:val="20"/>
              </w:rPr>
              <w:t>Ts</w:t>
            </w:r>
          </w:p>
        </w:tc>
        <w:tc>
          <w:tcPr>
            <w:tcW w:w="450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Cs w:val="20"/>
              </w:rPr>
            </w:pPr>
            <w:r w:rsidRPr="00AE661E">
              <w:rPr>
                <w:rFonts w:cs="Times New Roman"/>
                <w:color w:val="000000"/>
                <w:szCs w:val="20"/>
              </w:rPr>
              <w:t>10</w:t>
            </w:r>
          </w:p>
        </w:tc>
        <w:tc>
          <w:tcPr>
            <w:tcW w:w="630" w:type="dxa"/>
          </w:tcPr>
          <w:p w:rsidR="00615293" w:rsidRPr="00AE661E" w:rsidRDefault="00615293" w:rsidP="00615293">
            <w:pPr>
              <w:jc w:val="center"/>
              <w:rPr>
                <w:rFonts w:cs="Nazanin"/>
                <w:color w:val="000000"/>
                <w:szCs w:val="20"/>
                <w:lang w:bidi="fa-IR"/>
              </w:rPr>
            </w:pPr>
          </w:p>
        </w:tc>
        <w:tc>
          <w:tcPr>
            <w:tcW w:w="229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 w:val="22"/>
                <w:szCs w:val="22"/>
                <w:lang w:bidi="fa-IR"/>
              </w:rPr>
            </w:pPr>
          </w:p>
        </w:tc>
        <w:tc>
          <w:tcPr>
            <w:tcW w:w="52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Nazanin"/>
                <w:strike/>
                <w:sz w:val="24"/>
              </w:rPr>
            </w:pPr>
            <w:r w:rsidRPr="00AE661E">
              <w:rPr>
                <w:rFonts w:cs="Nazanin"/>
                <w:color w:val="000000"/>
                <w:sz w:val="24"/>
              </w:rPr>
              <w:sym w:font="Wingdings" w:char="F0FC"/>
            </w:r>
          </w:p>
        </w:tc>
        <w:tc>
          <w:tcPr>
            <w:tcW w:w="270" w:type="dxa"/>
          </w:tcPr>
          <w:p w:rsidR="00615293" w:rsidRPr="00AE661E" w:rsidRDefault="00615293" w:rsidP="00615293">
            <w:pPr>
              <w:jc w:val="center"/>
            </w:pPr>
          </w:p>
        </w:tc>
        <w:tc>
          <w:tcPr>
            <w:tcW w:w="33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04" w:type="dxa"/>
          </w:tcPr>
          <w:p w:rsidR="00615293" w:rsidRPr="00AE661E" w:rsidRDefault="00615293" w:rsidP="00615293">
            <w:pPr>
              <w:jc w:val="both"/>
              <w:rPr>
                <w:rFonts w:cs="B Nazanin"/>
                <w:szCs w:val="20"/>
                <w:lang w:bidi="fa-IR"/>
              </w:rPr>
            </w:pPr>
            <w:r w:rsidRPr="00AE661E">
              <w:rPr>
                <w:rFonts w:ascii="Calibri" w:hAnsi="Calibri" w:cs="B Nazanin" w:hint="cs"/>
                <w:color w:val="000000"/>
                <w:sz w:val="24"/>
                <w:rtl/>
                <w:lang w:bidi="fa-IR"/>
              </w:rPr>
              <w:t>(</w:t>
            </w:r>
            <w:r w:rsidRPr="00AE661E">
              <w:rPr>
                <w:rFonts w:ascii="Calibri" w:hAnsi="Calibri" w:cs="B Nazanin" w:hint="cs"/>
                <w:color w:val="000000"/>
                <w:sz w:val="24"/>
                <w:rtl/>
              </w:rPr>
              <w:t>ایجاد/ویرایش)</w:t>
            </w:r>
          </w:p>
        </w:tc>
      </w:tr>
      <w:tr w:rsidR="00615293" w:rsidRPr="00AE661E" w:rsidTr="00BA18AA">
        <w:trPr>
          <w:cantSplit/>
          <w:trHeight w:val="447"/>
        </w:trPr>
        <w:tc>
          <w:tcPr>
            <w:tcW w:w="1944" w:type="dxa"/>
          </w:tcPr>
          <w:p w:rsidR="00615293" w:rsidRPr="00AE661E" w:rsidRDefault="00615293" w:rsidP="00615293">
            <w:pPr>
              <w:rPr>
                <w:rFonts w:ascii="Calibri" w:hAnsi="Calibri" w:cs="B Nazanin"/>
                <w:color w:val="000000"/>
                <w:sz w:val="24"/>
                <w:rtl/>
              </w:rPr>
            </w:pPr>
            <w:r w:rsidRPr="00AE661E">
              <w:rPr>
                <w:rFonts w:ascii="Calibri" w:hAnsi="Calibri" w:cs="B Nazanin" w:hint="cs"/>
                <w:color w:val="000000"/>
                <w:sz w:val="24"/>
                <w:rtl/>
              </w:rPr>
              <w:t xml:space="preserve">کاربر </w:t>
            </w:r>
            <w:r w:rsidRPr="00AE661E">
              <w:rPr>
                <w:rFonts w:ascii="Calibri" w:hAnsi="Calibri" w:cs="B Nazanin" w:hint="cs"/>
                <w:color w:val="000000"/>
                <w:sz w:val="24"/>
                <w:rtl/>
                <w:lang w:bidi="fa-IR"/>
              </w:rPr>
              <w:t xml:space="preserve">وضعیت </w:t>
            </w:r>
          </w:p>
        </w:tc>
        <w:tc>
          <w:tcPr>
            <w:tcW w:w="2250" w:type="dxa"/>
          </w:tcPr>
          <w:p w:rsidR="00615293" w:rsidRPr="00AE661E" w:rsidRDefault="00615293" w:rsidP="00615293">
            <w:pPr>
              <w:bidi w:val="0"/>
              <w:rPr>
                <w:rFonts w:cs="Nazanin"/>
                <w:sz w:val="24"/>
                <w:lang w:bidi="fa-IR"/>
              </w:rPr>
            </w:pPr>
            <w:r w:rsidRPr="00AE661E">
              <w:rPr>
                <w:rFonts w:cs="Nazanin"/>
                <w:sz w:val="24"/>
                <w:lang w:bidi="fa-IR"/>
              </w:rPr>
              <w:t>UserID</w:t>
            </w:r>
          </w:p>
        </w:tc>
        <w:tc>
          <w:tcPr>
            <w:tcW w:w="450" w:type="dxa"/>
          </w:tcPr>
          <w:p w:rsidR="00615293" w:rsidRPr="00AE661E" w:rsidRDefault="00615293" w:rsidP="00615293">
            <w:pPr>
              <w:jc w:val="center"/>
              <w:rPr>
                <w:szCs w:val="20"/>
              </w:rPr>
            </w:pPr>
            <w:r w:rsidRPr="00AE661E">
              <w:rPr>
                <w:szCs w:val="20"/>
              </w:rPr>
              <w:t>C</w:t>
            </w:r>
          </w:p>
        </w:tc>
        <w:tc>
          <w:tcPr>
            <w:tcW w:w="450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Cs w:val="20"/>
              </w:rPr>
            </w:pPr>
            <w:r w:rsidRPr="00AE661E">
              <w:rPr>
                <w:rFonts w:cs="Times New Roman"/>
                <w:color w:val="000000"/>
                <w:szCs w:val="20"/>
              </w:rPr>
              <w:t>8</w:t>
            </w:r>
          </w:p>
        </w:tc>
        <w:tc>
          <w:tcPr>
            <w:tcW w:w="630" w:type="dxa"/>
          </w:tcPr>
          <w:p w:rsidR="00615293" w:rsidRPr="00AE661E" w:rsidRDefault="00615293" w:rsidP="00615293">
            <w:pPr>
              <w:jc w:val="center"/>
              <w:rPr>
                <w:rFonts w:cs="Nazanin"/>
                <w:color w:val="000000"/>
                <w:szCs w:val="20"/>
                <w:lang w:bidi="fa-IR"/>
              </w:rPr>
            </w:pPr>
          </w:p>
        </w:tc>
        <w:tc>
          <w:tcPr>
            <w:tcW w:w="229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 w:val="22"/>
                <w:szCs w:val="22"/>
                <w:lang w:bidi="fa-IR"/>
              </w:rPr>
            </w:pPr>
          </w:p>
        </w:tc>
        <w:tc>
          <w:tcPr>
            <w:tcW w:w="52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Nazanin"/>
                <w:strike/>
                <w:sz w:val="24"/>
              </w:rPr>
            </w:pPr>
            <w:r w:rsidRPr="00AE661E">
              <w:rPr>
                <w:rFonts w:cs="Nazanin"/>
                <w:color w:val="000000"/>
                <w:sz w:val="24"/>
              </w:rPr>
              <w:sym w:font="Wingdings" w:char="F0FC"/>
            </w:r>
          </w:p>
        </w:tc>
        <w:tc>
          <w:tcPr>
            <w:tcW w:w="270" w:type="dxa"/>
          </w:tcPr>
          <w:p w:rsidR="00615293" w:rsidRPr="00AE661E" w:rsidRDefault="00615293" w:rsidP="00615293">
            <w:pPr>
              <w:jc w:val="center"/>
            </w:pPr>
          </w:p>
        </w:tc>
        <w:tc>
          <w:tcPr>
            <w:tcW w:w="33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04" w:type="dxa"/>
          </w:tcPr>
          <w:p w:rsidR="00615293" w:rsidRPr="00AE661E" w:rsidRDefault="00615293" w:rsidP="00615293">
            <w:pPr>
              <w:jc w:val="both"/>
              <w:rPr>
                <w:rFonts w:cs="B Nazanin"/>
                <w:szCs w:val="20"/>
                <w:rtl/>
                <w:lang w:bidi="fa-IR"/>
              </w:rPr>
            </w:pPr>
            <w:r w:rsidRPr="00AE661E">
              <w:rPr>
                <w:rFonts w:ascii="Calibri" w:hAnsi="Calibri" w:cs="B Nazanin" w:hint="cs"/>
                <w:color w:val="000000"/>
                <w:sz w:val="24"/>
                <w:rtl/>
                <w:lang w:bidi="fa-IR"/>
              </w:rPr>
              <w:t>(</w:t>
            </w:r>
            <w:r w:rsidRPr="00AE661E">
              <w:rPr>
                <w:rFonts w:ascii="Calibri" w:hAnsi="Calibri" w:cs="B Nazanin" w:hint="cs"/>
                <w:color w:val="000000"/>
                <w:sz w:val="24"/>
                <w:rtl/>
              </w:rPr>
              <w:t>ایجاد/ویرایش) کننده</w:t>
            </w:r>
          </w:p>
        </w:tc>
      </w:tr>
      <w:tr w:rsidR="00615293" w:rsidRPr="00C2003C" w:rsidTr="00BA18AA">
        <w:trPr>
          <w:cantSplit/>
          <w:trHeight w:val="447"/>
        </w:trPr>
        <w:tc>
          <w:tcPr>
            <w:tcW w:w="1944" w:type="dxa"/>
          </w:tcPr>
          <w:p w:rsidR="00615293" w:rsidRPr="00AE661E" w:rsidRDefault="00615293" w:rsidP="00615293">
            <w:pPr>
              <w:tabs>
                <w:tab w:val="center" w:pos="871"/>
              </w:tabs>
              <w:rPr>
                <w:rFonts w:cs="B Nazanin"/>
                <w:rtl/>
                <w:lang w:bidi="fa-IR"/>
              </w:rPr>
            </w:pPr>
          </w:p>
        </w:tc>
        <w:tc>
          <w:tcPr>
            <w:tcW w:w="2250" w:type="dxa"/>
          </w:tcPr>
          <w:p w:rsidR="00615293" w:rsidRPr="00AE661E" w:rsidRDefault="00615293" w:rsidP="00615293">
            <w:pPr>
              <w:bidi w:val="0"/>
              <w:rPr>
                <w:sz w:val="24"/>
              </w:rPr>
            </w:pPr>
          </w:p>
        </w:tc>
        <w:tc>
          <w:tcPr>
            <w:tcW w:w="450" w:type="dxa"/>
          </w:tcPr>
          <w:p w:rsidR="00615293" w:rsidRPr="00AE661E" w:rsidRDefault="00615293" w:rsidP="00615293">
            <w:pPr>
              <w:jc w:val="center"/>
              <w:rPr>
                <w:szCs w:val="20"/>
              </w:rPr>
            </w:pPr>
          </w:p>
        </w:tc>
        <w:tc>
          <w:tcPr>
            <w:tcW w:w="450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Cs w:val="20"/>
              </w:rPr>
            </w:pPr>
          </w:p>
        </w:tc>
        <w:tc>
          <w:tcPr>
            <w:tcW w:w="630" w:type="dxa"/>
          </w:tcPr>
          <w:p w:rsidR="00615293" w:rsidRPr="00AE661E" w:rsidRDefault="00615293" w:rsidP="00615293">
            <w:pPr>
              <w:jc w:val="center"/>
              <w:rPr>
                <w:rFonts w:cs="Nazanin"/>
                <w:color w:val="000000"/>
                <w:szCs w:val="20"/>
                <w:lang w:bidi="fa-IR"/>
              </w:rPr>
            </w:pPr>
          </w:p>
        </w:tc>
        <w:tc>
          <w:tcPr>
            <w:tcW w:w="229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Times New Roman"/>
                <w:color w:val="000000"/>
                <w:sz w:val="22"/>
                <w:szCs w:val="22"/>
                <w:lang w:bidi="fa-IR"/>
              </w:rPr>
            </w:pPr>
          </w:p>
        </w:tc>
        <w:tc>
          <w:tcPr>
            <w:tcW w:w="527" w:type="dxa"/>
          </w:tcPr>
          <w:p w:rsidR="00615293" w:rsidRPr="00AE661E" w:rsidRDefault="00615293" w:rsidP="00615293">
            <w:pPr>
              <w:bidi w:val="0"/>
              <w:jc w:val="center"/>
              <w:rPr>
                <w:rFonts w:cs="Nazanin"/>
                <w:strike/>
                <w:sz w:val="24"/>
              </w:rPr>
            </w:pPr>
          </w:p>
        </w:tc>
        <w:tc>
          <w:tcPr>
            <w:tcW w:w="270" w:type="dxa"/>
          </w:tcPr>
          <w:p w:rsidR="00615293" w:rsidRPr="002C0592" w:rsidRDefault="00615293" w:rsidP="00615293">
            <w:pPr>
              <w:jc w:val="center"/>
            </w:pPr>
          </w:p>
        </w:tc>
        <w:tc>
          <w:tcPr>
            <w:tcW w:w="337" w:type="dxa"/>
          </w:tcPr>
          <w:p w:rsidR="00615293" w:rsidRPr="00C2003C" w:rsidRDefault="00615293" w:rsidP="00615293">
            <w:pPr>
              <w:pStyle w:val="Heading7"/>
              <w:bidi w:val="0"/>
              <w:spacing w:before="0" w:after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04" w:type="dxa"/>
          </w:tcPr>
          <w:p w:rsidR="00615293" w:rsidRPr="009E0911" w:rsidRDefault="00615293" w:rsidP="00615293">
            <w:pPr>
              <w:rPr>
                <w:rFonts w:cs="B Nazanin"/>
                <w:szCs w:val="20"/>
                <w:lang w:bidi="fa-IR"/>
              </w:rPr>
            </w:pPr>
          </w:p>
        </w:tc>
      </w:tr>
    </w:tbl>
    <w:p w:rsidR="00FD70E6" w:rsidRPr="00C2003C" w:rsidRDefault="00FD70E6" w:rsidP="00FD70E6">
      <w:pPr>
        <w:rPr>
          <w:szCs w:val="20"/>
          <w:rtl/>
          <w:lang w:bidi="fa-IR"/>
        </w:rPr>
        <w:sectPr w:rsidR="00FD70E6" w:rsidRPr="00C2003C" w:rsidSect="00DB6B1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4395" w:right="1797" w:bottom="1327" w:left="1797" w:header="1021" w:footer="720" w:gutter="0"/>
          <w:cols w:space="720"/>
          <w:bidi/>
          <w:rtlGutter/>
          <w:docGrid w:linePitch="272"/>
        </w:sectPr>
      </w:pPr>
    </w:p>
    <w:p w:rsidR="00FD70E6" w:rsidRPr="00C2003C" w:rsidRDefault="00FD70E6" w:rsidP="004E592A">
      <w:pPr>
        <w:jc w:val="both"/>
        <w:rPr>
          <w:szCs w:val="20"/>
          <w:lang w:bidi="fa-IR"/>
        </w:rPr>
      </w:pPr>
    </w:p>
    <w:sectPr w:rsidR="00FD70E6" w:rsidRPr="00C2003C" w:rsidSect="007172C9">
      <w:headerReference w:type="default" r:id="rId14"/>
      <w:footerReference w:type="default" r:id="rId15"/>
      <w:pgSz w:w="11906" w:h="16838"/>
      <w:pgMar w:top="4082" w:right="1797" w:bottom="1440" w:left="1797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2B92" w:rsidRDefault="00362B92">
      <w:r>
        <w:separator/>
      </w:r>
    </w:p>
  </w:endnote>
  <w:endnote w:type="continuationSeparator" w:id="0">
    <w:p w:rsidR="00362B92" w:rsidRDefault="00362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raffic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356F" w:rsidRDefault="003635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70E6" w:rsidRDefault="00EA1AE0">
    <w:pPr>
      <w:pStyle w:val="Footer"/>
      <w:jc w:val="right"/>
      <w:rPr>
        <w:rFonts w:cs="Nazanin"/>
        <w:b/>
        <w:bCs/>
        <w:szCs w:val="20"/>
        <w:rtl/>
      </w:rPr>
    </w:pPr>
    <w:r>
      <w:rPr>
        <w:rFonts w:cs="Nazanin"/>
        <w:b/>
        <w:bCs/>
        <w:noProof/>
        <w:szCs w:val="20"/>
        <w:rtl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543D581" wp14:editId="56629087">
              <wp:simplePos x="0" y="0"/>
              <wp:positionH relativeFrom="page">
                <wp:posOffset>356235</wp:posOffset>
              </wp:positionH>
              <wp:positionV relativeFrom="paragraph">
                <wp:posOffset>-194310</wp:posOffset>
              </wp:positionV>
              <wp:extent cx="1626235" cy="287020"/>
              <wp:effectExtent l="13335" t="5715" r="8255" b="12065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6235" cy="287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D70E6" w:rsidRDefault="00FD70E6" w:rsidP="00DB6B1D">
                          <w:pPr>
                            <w:jc w:val="center"/>
                            <w:rPr>
                              <w:rtl/>
                            </w:rPr>
                          </w:pPr>
                          <w:r>
                            <w:rPr>
                              <w:rFonts w:cs="Nazanin"/>
                              <w:b/>
                              <w:bCs/>
                              <w:szCs w:val="20"/>
                              <w:rtl/>
                            </w:rPr>
                            <w:t xml:space="preserve">پروژه </w:t>
                          </w:r>
                          <w:r>
                            <w:rPr>
                              <w:rFonts w:cs="Nazanin" w:hint="cs"/>
                              <w:b/>
                              <w:bCs/>
                              <w:szCs w:val="20"/>
                              <w:rtl/>
                            </w:rPr>
                            <w:t xml:space="preserve">سامانه متمرکز بانک </w:t>
                          </w:r>
                          <w:r>
                            <w:rPr>
                              <w:rFonts w:cs="Nazanin"/>
                              <w:b/>
                              <w:bCs/>
                              <w:szCs w:val="20"/>
                              <w:rtl/>
                            </w:rPr>
                            <w:t>ملت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43D58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style="position:absolute;margin-left:28.05pt;margin-top:-15.3pt;width:128.05pt;height:22.6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" strokecolor="white" strokeweight=".25pt">
              <v:textbox>
                <w:txbxContent>
                  <w:p w:rsidR="00FD70E6" w:rsidRDefault="00FD70E6" w:rsidP="00DB6B1D">
                    <w:pPr>
                      <w:jc w:val="center"/>
                      <w:rPr>
                        <w:rtl/>
                      </w:rPr>
                    </w:pPr>
                    <w:r>
                      <w:rPr>
                        <w:rFonts w:cs="Nazanin"/>
                        <w:b/>
                        <w:bCs/>
                        <w:szCs w:val="20"/>
                        <w:rtl/>
                      </w:rPr>
                      <w:t xml:space="preserve">پروژه </w:t>
                    </w:r>
                    <w:r>
                      <w:rPr>
                        <w:rFonts w:cs="Nazanin" w:hint="cs"/>
                        <w:b/>
                        <w:bCs/>
                        <w:szCs w:val="20"/>
                        <w:rtl/>
                      </w:rPr>
                      <w:t xml:space="preserve">سامانه متمرکز بانک </w:t>
                    </w:r>
                    <w:r>
                      <w:rPr>
                        <w:rFonts w:cs="Nazanin"/>
                        <w:b/>
                        <w:bCs/>
                        <w:szCs w:val="20"/>
                        <w:rtl/>
                      </w:rPr>
                      <w:t>ملت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356F" w:rsidRDefault="0036356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7A67" w:rsidRDefault="00EA1AE0">
    <w:pPr>
      <w:pStyle w:val="Footer"/>
      <w:jc w:val="right"/>
      <w:rPr>
        <w:rFonts w:cs="Nazanin"/>
        <w:b/>
        <w:bCs/>
        <w:szCs w:val="20"/>
        <w:rtl/>
      </w:rPr>
    </w:pPr>
    <w:r>
      <w:rPr>
        <w:rFonts w:cs="Nazanin"/>
        <w:b/>
        <w:bCs/>
        <w:noProof/>
        <w:szCs w:val="20"/>
        <w:rtl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page">
                <wp:posOffset>394335</wp:posOffset>
              </wp:positionH>
              <wp:positionV relativeFrom="paragraph">
                <wp:posOffset>-544195</wp:posOffset>
              </wp:positionV>
              <wp:extent cx="1626235" cy="287020"/>
              <wp:effectExtent l="13335" t="8255" r="8255" b="952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6235" cy="287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22431" w:rsidRDefault="00322431" w:rsidP="00322431">
                          <w:pPr>
                            <w:jc w:val="center"/>
                            <w:rPr>
                              <w:rtl/>
                            </w:rPr>
                          </w:pPr>
                          <w:r>
                            <w:rPr>
                              <w:rFonts w:cs="Nazanin"/>
                              <w:b/>
                              <w:bCs/>
                              <w:szCs w:val="20"/>
                              <w:rtl/>
                            </w:rPr>
                            <w:t xml:space="preserve">پروژه </w:t>
                          </w:r>
                          <w:r w:rsidR="00D95B00">
                            <w:rPr>
                              <w:rFonts w:cs="Nazanin" w:hint="cs"/>
                              <w:b/>
                              <w:bCs/>
                              <w:szCs w:val="20"/>
                              <w:rtl/>
                            </w:rPr>
                            <w:t>سامانه متمرکز بانک ملت</w:t>
                          </w:r>
                        </w:p>
                        <w:p w:rsidR="00347A67" w:rsidRPr="00322431" w:rsidRDefault="00347A67" w:rsidP="00322431">
                          <w:pPr>
                            <w:rPr>
                              <w:szCs w:val="20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31.05pt;margin-top:-42.85pt;width:128.05pt;height:22.6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" strokecolor="white" strokeweight=".25pt">
              <v:textbox>
                <w:txbxContent>
                  <w:p w:rsidR="00322431" w:rsidRDefault="00322431" w:rsidP="00322431">
                    <w:pPr>
                      <w:jc w:val="center"/>
                      <w:rPr>
                        <w:rtl/>
                      </w:rPr>
                    </w:pPr>
                    <w:r>
                      <w:rPr>
                        <w:rFonts w:cs="Nazanin"/>
                        <w:b/>
                        <w:bCs/>
                        <w:szCs w:val="20"/>
                        <w:rtl/>
                      </w:rPr>
                      <w:t xml:space="preserve">پروژه </w:t>
                    </w:r>
                    <w:r w:rsidR="00D95B00">
                      <w:rPr>
                        <w:rFonts w:cs="Nazanin" w:hint="cs"/>
                        <w:b/>
                        <w:bCs/>
                        <w:szCs w:val="20"/>
                        <w:rtl/>
                      </w:rPr>
                      <w:t>سامانه متمرکز بانک ملت</w:t>
                    </w:r>
                  </w:p>
                  <w:p w:rsidR="00347A67" w:rsidRPr="00322431" w:rsidRDefault="00347A67" w:rsidP="00322431">
                    <w:pPr>
                      <w:rPr>
                        <w:szCs w:val="20"/>
                        <w:rtl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2B92" w:rsidRDefault="00362B92">
      <w:r>
        <w:separator/>
      </w:r>
    </w:p>
  </w:footnote>
  <w:footnote w:type="continuationSeparator" w:id="0">
    <w:p w:rsidR="00362B92" w:rsidRDefault="00362B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356F" w:rsidRDefault="003635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70E6" w:rsidRDefault="00EA1AE0">
    <w:pPr>
      <w:pStyle w:val="Header"/>
      <w:rPr>
        <w:rtl/>
      </w:rPr>
    </w:pPr>
    <w:bookmarkStart w:id="3" w:name="_GoBack"/>
    <w:bookmarkEnd w:id="3"/>
    <w:r>
      <w:rPr>
        <w:noProof/>
        <w:rtl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74B89D4" wp14:editId="27F38BB8">
              <wp:simplePos x="0" y="0"/>
              <wp:positionH relativeFrom="page">
                <wp:posOffset>165735</wp:posOffset>
              </wp:positionH>
              <wp:positionV relativeFrom="paragraph">
                <wp:posOffset>-68580</wp:posOffset>
              </wp:positionV>
              <wp:extent cx="7134225" cy="10015220"/>
              <wp:effectExtent l="3810" t="0" r="0" b="0"/>
              <wp:wrapNone/>
              <wp:docPr id="3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34225" cy="100152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bidiVisual/>
                            <w:tblW w:w="11160" w:type="dxa"/>
                            <w:tblInd w:w="-23" w:type="dxa"/>
                            <w:tblBorders>
                              <w:top w:val="threeDEmboss" w:sz="6" w:space="0" w:color="auto"/>
                              <w:left w:val="threeDEmboss" w:sz="6" w:space="0" w:color="auto"/>
                              <w:bottom w:val="threeDEmboss" w:sz="6" w:space="0" w:color="auto"/>
                              <w:right w:val="threeDEmboss" w:sz="6" w:space="0" w:color="auto"/>
                              <w:insideH w:val="threeDEmboss" w:sz="6" w:space="0" w:color="auto"/>
                              <w:insideV w:val="threeDEmboss" w:sz="6" w:space="0" w:color="auto"/>
                            </w:tblBorders>
                            <w:tblLayout w:type="fixed"/>
                            <w:tblCellMar>
                              <w:left w:w="85" w:type="dxa"/>
                              <w:right w:w="85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194"/>
                            <w:gridCol w:w="2036"/>
                            <w:gridCol w:w="360"/>
                            <w:gridCol w:w="360"/>
                            <w:gridCol w:w="540"/>
                            <w:gridCol w:w="540"/>
                            <w:gridCol w:w="540"/>
                            <w:gridCol w:w="540"/>
                            <w:gridCol w:w="360"/>
                            <w:gridCol w:w="360"/>
                            <w:gridCol w:w="360"/>
                            <w:gridCol w:w="2970"/>
                          </w:tblGrid>
                          <w:tr w:rsidR="00FD70E6" w:rsidRPr="00C2003C" w:rsidTr="00DB6B1D">
                            <w:trPr>
                              <w:cantSplit/>
                              <w:trHeight w:val="1184"/>
                            </w:trPr>
                            <w:tc>
                              <w:tcPr>
                                <w:tcW w:w="2194" w:type="dxa"/>
                              </w:tcPr>
                              <w:p w:rsidR="00FD70E6" w:rsidRPr="00C2003C" w:rsidRDefault="00EA1AE0">
                                <w:pPr>
                                  <w:jc w:val="center"/>
                                  <w:rPr>
                                    <w:rFonts w:cs="Nazanin"/>
                                    <w:b/>
                                    <w:bCs/>
                                    <w:rtl/>
                                  </w:rPr>
                                </w:pPr>
                                <w:r w:rsidRPr="00C2003C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5CFFA44" wp14:editId="26C0D8DF">
                                      <wp:extent cx="391795" cy="522605"/>
                                      <wp:effectExtent l="0" t="0" r="0" b="0"/>
                                      <wp:docPr id="4" name="Picture 1" descr="ArmTrue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ArmTrue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91795" cy="52260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="00FD70E6" w:rsidRPr="00C2003C">
                                  <w:rPr>
                                    <w:rFonts w:cs="Nazanin"/>
                                    <w:b/>
                                    <w:bCs/>
                                    <w:noProof/>
                                    <w:rtl/>
                                  </w:rPr>
                                  <w:t>بهسازان</w:t>
                                </w:r>
                                <w:r w:rsidR="00FD70E6" w:rsidRPr="00C2003C">
                                  <w:rPr>
                                    <w:rFonts w:cs="Nazanin"/>
                                    <w:b/>
                                    <w:bCs/>
                                    <w:rtl/>
                                  </w:rPr>
                                  <w:t xml:space="preserve"> ملت</w:t>
                                </w:r>
                              </w:p>
                            </w:tc>
                            <w:tc>
                              <w:tcPr>
                                <w:tcW w:w="5996" w:type="dxa"/>
                                <w:gridSpan w:val="10"/>
                                <w:vAlign w:val="center"/>
                              </w:tcPr>
                              <w:p w:rsidR="00FD70E6" w:rsidRPr="00C2003C" w:rsidRDefault="00FD70E6" w:rsidP="00DB6B1D">
                                <w:pPr>
                                  <w:pStyle w:val="Heading1"/>
                                  <w:rPr>
                                    <w:rFonts w:cs="B Nazanin"/>
                                    <w:rtl/>
                                  </w:rPr>
                                </w:pPr>
                                <w:r w:rsidRPr="00C2003C">
                                  <w:rPr>
                                    <w:rFonts w:cs="B Nazanin"/>
                                    <w:rtl/>
                                  </w:rPr>
                                  <w:t>گزارش طراحي</w:t>
                                </w:r>
                              </w:p>
                            </w:tc>
                            <w:tc>
                              <w:tcPr>
                                <w:tcW w:w="2970" w:type="dxa"/>
                              </w:tcPr>
                              <w:p w:rsidR="00FD70E6" w:rsidRPr="00C2003C" w:rsidRDefault="00FD70E6" w:rsidP="00047D3B">
                                <w:pPr>
                                  <w:pStyle w:val="Header"/>
                                  <w:rPr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C2003C">
                                  <w:rPr>
                                    <w:rFonts w:cs="Nazanin"/>
                                    <w:b/>
                                    <w:bCs/>
                                    <w:rtl/>
                                  </w:rPr>
                                  <w:t xml:space="preserve">صفحه : </w:t>
                                </w:r>
                                <w:r w:rsidRPr="00C2003C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 w:rsidRPr="00C2003C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instrText xml:space="preserve"> PAGE   \* MERGEFORMAT </w:instrText>
                                </w:r>
                                <w:r w:rsidRPr="00C2003C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fldChar w:fldCharType="separate"/>
                                </w:r>
                                <w:r w:rsidR="00615293">
                                  <w:rPr>
                                    <w:b/>
                                    <w:bCs/>
                                    <w:noProof/>
                                    <w:sz w:val="28"/>
                                    <w:szCs w:val="28"/>
                                    <w:rtl/>
                                  </w:rPr>
                                  <w:t>1</w:t>
                                </w:r>
                                <w:r w:rsidRPr="00C2003C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  <w:r w:rsidRPr="00C2003C">
                                  <w:rPr>
                                    <w:rFonts w:cs="Nazanin"/>
                                    <w:b/>
                                    <w:bCs/>
                                    <w:rtl/>
                                  </w:rPr>
                                  <w:t xml:space="preserve"> از</w:t>
                                </w:r>
                                <w:r w:rsidRPr="00C2003C">
                                  <w:rPr>
                                    <w:b/>
                                    <w:sz w:val="24"/>
                                  </w:rPr>
                                  <w:t xml:space="preserve"> </w:t>
                                </w:r>
                                <w:r w:rsidR="00047D3B" w:rsidRPr="00047D3B">
                                  <w:rPr>
                                    <w:rFonts w:hint="cs"/>
                                    <w:b/>
                                    <w:bCs/>
                                    <w:noProof/>
                                    <w:sz w:val="28"/>
                                    <w:szCs w:val="28"/>
                                    <w:rtl/>
                                  </w:rPr>
                                  <w:t>1</w:t>
                                </w:r>
                              </w:p>
                              <w:p w:rsidR="00FD70E6" w:rsidRPr="00C2003C" w:rsidRDefault="00FD70E6" w:rsidP="00FA0185">
                                <w:pPr>
                                  <w:rPr>
                                    <w:rFonts w:cs="Nazanin"/>
                                    <w:b/>
                                    <w:bCs/>
                                    <w:rtl/>
                                    <w:lang w:bidi="fa-IR"/>
                                  </w:rPr>
                                </w:pPr>
                                <w:r w:rsidRPr="00C2003C">
                                  <w:rPr>
                                    <w:rFonts w:cs="Nazanin" w:hint="cs"/>
                                    <w:b/>
                                    <w:bCs/>
                                    <w:rtl/>
                                  </w:rPr>
                                  <w:t>تاريخ ايجاد:</w:t>
                                </w:r>
                                <w:r w:rsidRPr="00C2003C">
                                  <w:rPr>
                                    <w:rFonts w:cs="Nazanin" w:hint="cs"/>
                                    <w:rtl/>
                                  </w:rPr>
                                  <w:t xml:space="preserve">  </w:t>
                                </w:r>
                                <w:r w:rsidR="00FA0185">
                                  <w:rPr>
                                    <w:rFonts w:cs="Nazanin" w:hint="cs"/>
                                    <w:rtl/>
                                  </w:rPr>
                                  <w:t>21</w:t>
                                </w:r>
                                <w:r w:rsidR="008C4F37" w:rsidRPr="00C2003C">
                                  <w:rPr>
                                    <w:rFonts w:cs="Nazanin" w:hint="cs"/>
                                    <w:rtl/>
                                    <w:lang w:bidi="fa-IR"/>
                                  </w:rPr>
                                  <w:t>/</w:t>
                                </w:r>
                                <w:r w:rsidR="00047D3B">
                                  <w:rPr>
                                    <w:rFonts w:cs="Nazanin" w:hint="cs"/>
                                    <w:rtl/>
                                    <w:lang w:bidi="fa-IR"/>
                                  </w:rPr>
                                  <w:t>02</w:t>
                                </w:r>
                                <w:r w:rsidRPr="00C2003C">
                                  <w:rPr>
                                    <w:rFonts w:cs="Nazanin" w:hint="cs"/>
                                    <w:rtl/>
                                    <w:lang w:bidi="fa-IR"/>
                                  </w:rPr>
                                  <w:t>/</w:t>
                                </w:r>
                                <w:r w:rsidR="00047D3B">
                                  <w:rPr>
                                    <w:rFonts w:cs="Nazanin" w:hint="cs"/>
                                    <w:rtl/>
                                    <w:lang w:bidi="fa-IR"/>
                                  </w:rPr>
                                  <w:t>1399</w:t>
                                </w:r>
                              </w:p>
                              <w:p w:rsidR="00FD70E6" w:rsidRPr="00C2003C" w:rsidRDefault="00FD70E6" w:rsidP="009660FF">
                                <w:pPr>
                                  <w:rPr>
                                    <w:rFonts w:cs="Nazanin"/>
                                    <w:rtl/>
                                    <w:lang w:bidi="fa-IR"/>
                                  </w:rPr>
                                </w:pPr>
                                <w:r w:rsidRPr="00C2003C">
                                  <w:rPr>
                                    <w:rFonts w:cs="Nazanin" w:hint="cs"/>
                                    <w:b/>
                                    <w:bCs/>
                                    <w:rtl/>
                                  </w:rPr>
                                  <w:t xml:space="preserve">تاريخ اصلاح: </w:t>
                                </w:r>
                                <w:r w:rsidR="0036356F">
                                  <w:rPr>
                                    <w:rFonts w:cs="Nazanin" w:hint="cs"/>
                                    <w:highlight w:val="yellow"/>
                                    <w:rtl/>
                                  </w:rPr>
                                  <w:t>18</w:t>
                                </w:r>
                                <w:r w:rsidR="009E24BB" w:rsidRPr="00AE661E">
                                  <w:rPr>
                                    <w:rFonts w:cs="Nazanin" w:hint="cs"/>
                                    <w:highlight w:val="yellow"/>
                                    <w:rtl/>
                                  </w:rPr>
                                  <w:t>/</w:t>
                                </w:r>
                                <w:r w:rsidR="00AE661E" w:rsidRPr="00AE661E">
                                  <w:rPr>
                                    <w:rFonts w:cs="Nazanin" w:hint="cs"/>
                                    <w:highlight w:val="yellow"/>
                                    <w:rtl/>
                                  </w:rPr>
                                  <w:t>02</w:t>
                                </w:r>
                                <w:r w:rsidR="009E24BB" w:rsidRPr="00AE661E">
                                  <w:rPr>
                                    <w:rFonts w:cs="Nazanin" w:hint="cs"/>
                                    <w:highlight w:val="yellow"/>
                                    <w:rtl/>
                                  </w:rPr>
                                  <w:t>/</w:t>
                                </w:r>
                                <w:r w:rsidR="00AE661E" w:rsidRPr="00AE661E">
                                  <w:rPr>
                                    <w:rFonts w:cs="Nazanin" w:hint="cs"/>
                                    <w:highlight w:val="yellow"/>
                                    <w:rtl/>
                                  </w:rPr>
                                  <w:t>1400</w:t>
                                </w:r>
                              </w:p>
                            </w:tc>
                          </w:tr>
                          <w:tr w:rsidR="00575ED4" w:rsidRPr="00C2003C" w:rsidTr="00DB6B1D">
                            <w:trPr>
                              <w:cantSplit/>
                              <w:trHeight w:val="405"/>
                            </w:trPr>
                            <w:tc>
                              <w:tcPr>
                                <w:tcW w:w="11160" w:type="dxa"/>
                                <w:gridSpan w:val="12"/>
                              </w:tcPr>
                              <w:p w:rsidR="00575ED4" w:rsidRPr="002C691B" w:rsidRDefault="00575ED4" w:rsidP="00E97252">
                                <w:pPr>
                                  <w:rPr>
                                    <w:rFonts w:cs="Nazanin"/>
                                    <w:b/>
                                    <w:bCs/>
                                    <w:rtl/>
                                  </w:rPr>
                                </w:pPr>
                                <w:r w:rsidRPr="002C691B">
                                  <w:rPr>
                                    <w:rFonts w:cs="Nazanin" w:hint="cs"/>
                                    <w:b/>
                                    <w:bCs/>
                                    <w:rtl/>
                                  </w:rPr>
                                  <w:t>زير</w:t>
                                </w:r>
                                <w:r w:rsidRPr="002C691B">
                                  <w:rPr>
                                    <w:rFonts w:cs="Nazanin"/>
                                    <w:b/>
                                    <w:bCs/>
                                    <w:rtl/>
                                  </w:rPr>
                                  <w:t xml:space="preserve"> س</w:t>
                                </w:r>
                                <w:r w:rsidRPr="002C691B">
                                  <w:rPr>
                                    <w:rFonts w:cs="Nazanin" w:hint="cs"/>
                                    <w:b/>
                                    <w:bCs/>
                                    <w:rtl/>
                                  </w:rPr>
                                  <w:t>امانه</w:t>
                                </w:r>
                                <w:r w:rsidRPr="002C691B">
                                  <w:rPr>
                                    <w:rFonts w:cs="Nazanin"/>
                                    <w:b/>
                                    <w:bCs/>
                                    <w:rtl/>
                                  </w:rPr>
                                  <w:t xml:space="preserve"> :</w:t>
                                </w:r>
                                <w:r>
                                  <w:rPr>
                                    <w:rFonts w:cs="Nazanin" w:hint="cs"/>
                                    <w:rtl/>
                                  </w:rPr>
                                  <w:t xml:space="preserve"> </w:t>
                                </w:r>
                                <w:r w:rsidR="0014741D">
                                  <w:rPr>
                                    <w:rFonts w:cs="Nazanin" w:hint="cs"/>
                                    <w:rtl/>
                                    <w:lang w:bidi="fa-IR"/>
                                  </w:rPr>
                                  <w:t xml:space="preserve">سامانه </w:t>
                                </w:r>
                                <w:r w:rsidRPr="006971FC">
                                  <w:rPr>
                                    <w:rFonts w:cs="Nazanin" w:hint="cs"/>
                                    <w:rtl/>
                                  </w:rPr>
                                  <w:t>پيامك</w:t>
                                </w:r>
                                <w:r w:rsidRPr="002C691B">
                                  <w:rPr>
                                    <w:rFonts w:cs="Nazanin" w:hint="cs"/>
                                    <w:b/>
                                    <w:bCs/>
                                    <w:rtl/>
                                  </w:rPr>
                                  <w:tab/>
                                  <w:t xml:space="preserve">   </w:t>
                                </w:r>
                                <w:r>
                                  <w:rPr>
                                    <w:rFonts w:cs="Nazanin" w:hint="cs"/>
                                    <w:b/>
                                    <w:bCs/>
                                    <w:rtl/>
                                  </w:rPr>
                                  <w:t xml:space="preserve">    </w:t>
                                </w:r>
                                <w:r w:rsidR="008B56C1">
                                  <w:rPr>
                                    <w:rFonts w:cs="Nazanin"/>
                                    <w:b/>
                                    <w:bCs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cs="Nazanin" w:hint="cs"/>
                                    <w:b/>
                                    <w:bCs/>
                                    <w:rtl/>
                                  </w:rPr>
                                  <w:t xml:space="preserve">     </w:t>
                                </w:r>
                                <w:r w:rsidRPr="002C691B">
                                  <w:rPr>
                                    <w:rFonts w:cs="Nazanin" w:hint="cs"/>
                                    <w:b/>
                                    <w:bCs/>
                                    <w:rtl/>
                                  </w:rPr>
                                  <w:t xml:space="preserve">   </w:t>
                                </w:r>
                                <w:r w:rsidRPr="002C691B">
                                  <w:rPr>
                                    <w:rFonts w:cs="Nazanin"/>
                                    <w:b/>
                                    <w:bCs/>
                                    <w:rtl/>
                                  </w:rPr>
                                  <w:t xml:space="preserve">فرم/نمودار : </w:t>
                                </w:r>
                                <w:r w:rsidRPr="002C691B">
                                  <w:rPr>
                                    <w:rFonts w:cs="Nazanin"/>
                                    <w:rtl/>
                                  </w:rPr>
                                  <w:t xml:space="preserve">تعريف جدول    </w:t>
                                </w:r>
                                <w:r>
                                  <w:rPr>
                                    <w:rFonts w:cs="Nazanin" w:hint="cs"/>
                                    <w:b/>
                                    <w:bCs/>
                                    <w:rtl/>
                                  </w:rPr>
                                  <w:t xml:space="preserve">       </w:t>
                                </w:r>
                                <w:r w:rsidR="008B56C1">
                                  <w:rPr>
                                    <w:rFonts w:cs="Nazanin"/>
                                    <w:b/>
                                    <w:bCs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cs="Nazanin" w:hint="cs"/>
                                    <w:b/>
                                    <w:bCs/>
                                    <w:rtl/>
                                  </w:rPr>
                                  <w:t xml:space="preserve">       </w:t>
                                </w:r>
                                <w:r w:rsidRPr="002C691B">
                                  <w:rPr>
                                    <w:rFonts w:cs="Nazanin"/>
                                    <w:b/>
                                    <w:bCs/>
                                    <w:rtl/>
                                  </w:rPr>
                                  <w:t xml:space="preserve">مدل : </w:t>
                                </w:r>
                                <w:r w:rsidRPr="002C691B">
                                  <w:rPr>
                                    <w:rFonts w:cs="Nazanin"/>
                                    <w:rtl/>
                                  </w:rPr>
                                  <w:t>فيزيكي</w:t>
                                </w:r>
                                <w:r>
                                  <w:rPr>
                                    <w:rFonts w:cs="Nazanin" w:hint="cs"/>
                                    <w:rtl/>
                                  </w:rPr>
                                  <w:t xml:space="preserve">      </w:t>
                                </w:r>
                                <w:r w:rsidR="008B56C1">
                                  <w:rPr>
                                    <w:rFonts w:cs="Nazanin"/>
                                  </w:rPr>
                                  <w:t xml:space="preserve">         </w:t>
                                </w:r>
                                <w:r>
                                  <w:rPr>
                                    <w:rFonts w:cs="Nazanin" w:hint="cs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cs="Nazanin" w:hint="cs"/>
                                    <w:b/>
                                    <w:bCs/>
                                    <w:rtl/>
                                  </w:rPr>
                                  <w:t xml:space="preserve">محيط  : </w:t>
                                </w:r>
                                <w:r w:rsidR="003C6577">
                                  <w:rPr>
                                    <w:rFonts w:cs="Nazanin"/>
                                  </w:rPr>
                                  <w:t>REP</w:t>
                                </w:r>
                              </w:p>
                            </w:tc>
                          </w:tr>
                          <w:tr w:rsidR="00575ED4" w:rsidRPr="00C2003C" w:rsidTr="00DB6B1D">
                            <w:trPr>
                              <w:cantSplit/>
                              <w:trHeight w:val="207"/>
                            </w:trPr>
                            <w:tc>
                              <w:tcPr>
                                <w:tcW w:w="11160" w:type="dxa"/>
                                <w:gridSpan w:val="12"/>
                              </w:tcPr>
                              <w:p w:rsidR="00575ED4" w:rsidRPr="002C691B" w:rsidRDefault="00575ED4" w:rsidP="00324501">
                                <w:pPr>
                                  <w:jc w:val="right"/>
                                  <w:rPr>
                                    <w:rFonts w:cs="Nazanin"/>
                                    <w:rtl/>
                                    <w:lang w:bidi="fa-IR"/>
                                  </w:rPr>
                                </w:pPr>
                                <w:r w:rsidRPr="002C691B">
                                  <w:rPr>
                                    <w:rFonts w:cs="Nazanin"/>
                                    <w:b/>
                                    <w:bCs/>
                                    <w:rtl/>
                                  </w:rPr>
                                  <w:t>نام جدول :</w:t>
                                </w:r>
                                <w:r w:rsidR="007F7D32">
                                  <w:rPr>
                                    <w:rFonts w:cs="Nazanin"/>
                                  </w:rPr>
                                  <w:t>SMSSHMA</w:t>
                                </w:r>
                                <w:r w:rsidR="00055576">
                                  <w:rPr>
                                    <w:rFonts w:cs="Nazanin"/>
                                  </w:rPr>
                                  <w:t>.C</w:t>
                                </w:r>
                                <w:r w:rsidRPr="00BA1F68">
                                  <w:rPr>
                                    <w:rFonts w:cs="Nazanin"/>
                                  </w:rPr>
                                  <w:t>TSMS</w:t>
                                </w:r>
                                <w:r>
                                  <w:rPr>
                                    <w:rFonts w:cs="Nazanin"/>
                                  </w:rPr>
                                  <w:t>SERVIC</w:t>
                                </w:r>
                                <w:r w:rsidR="00254853">
                                  <w:rPr>
                                    <w:rFonts w:cs="Nazanin"/>
                                  </w:rPr>
                                  <w:t>E</w:t>
                                </w:r>
                                <w:r w:rsidR="00324501">
                                  <w:rPr>
                                    <w:rFonts w:cs="Nazanin"/>
                                  </w:rPr>
                                  <w:t>DETAILS</w:t>
                                </w:r>
                                <w:r>
                                  <w:rPr>
                                    <w:rFonts w:cs="Nazanin" w:hint="cs"/>
                                    <w:b/>
                                    <w:bCs/>
                                    <w:rtl/>
                                    <w:lang w:bidi="fa-IR"/>
                                  </w:rPr>
                                  <w:t xml:space="preserve">    </w:t>
                                </w:r>
                                <w:r w:rsidR="00C97D0B">
                                  <w:rPr>
                                    <w:rFonts w:cs="Nazanin" w:hint="cs"/>
                                    <w:b/>
                                    <w:bCs/>
                                    <w:rtl/>
                                    <w:lang w:bidi="fa-IR"/>
                                  </w:rPr>
                                  <w:t xml:space="preserve">             </w:t>
                                </w:r>
                                <w:r w:rsidR="00055576">
                                  <w:rPr>
                                    <w:rFonts w:cs="Nazanin"/>
                                    <w:b/>
                                    <w:bCs/>
                                    <w:lang w:bidi="fa-IR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cs="Nazanin" w:hint="cs"/>
                                    <w:b/>
                                    <w:bCs/>
                                    <w:rtl/>
                                    <w:lang w:bidi="fa-IR"/>
                                  </w:rPr>
                                  <w:t xml:space="preserve"> </w:t>
                                </w:r>
                                <w:r w:rsidRPr="002C691B">
                                  <w:rPr>
                                    <w:rFonts w:cs="Nazanin"/>
                                    <w:b/>
                                    <w:bCs/>
                                    <w:rtl/>
                                  </w:rPr>
                                  <w:t>نام موجوديت :</w:t>
                                </w:r>
                                <w:r w:rsidR="007F7D32">
                                  <w:rPr>
                                    <w:rFonts w:cs="Nazanin" w:hint="cs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  <w:r w:rsidR="007F7D32" w:rsidRPr="00C97D0B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>متن</w:t>
                                </w:r>
                                <w:r w:rsidRPr="00C97D0B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 </w:t>
                                </w:r>
                                <w:r w:rsidR="007F7D32" w:rsidRPr="00C97D0B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>پیامک های</w:t>
                                </w:r>
                                <w:r w:rsidR="00254853" w:rsidRPr="00C97D0B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 </w:t>
                                </w:r>
                                <w:r w:rsidRPr="00C97D0B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>سرويس</w:t>
                                </w:r>
                                <w:r w:rsidR="0014741D" w:rsidRPr="00C97D0B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>های</w:t>
                                </w:r>
                                <w:r w:rsidRPr="00C97D0B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 </w:t>
                                </w:r>
                                <w:r w:rsidR="007F7D32" w:rsidRPr="00C97D0B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>سامانه پیامک</w:t>
                                </w:r>
                                <w:r w:rsidR="00C97D0B" w:rsidRPr="00C97D0B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 (داینامیک</w:t>
                                </w:r>
                                <w:r w:rsidR="00C97D0B">
                                  <w:rPr>
                                    <w:rFonts w:cs="Nazanin" w:hint="cs"/>
                                    <w:rtl/>
                                  </w:rPr>
                                  <w:t>)</w:t>
                                </w:r>
                              </w:p>
                            </w:tc>
                          </w:tr>
                          <w:tr w:rsidR="00FD70E6" w:rsidRPr="00C2003C" w:rsidTr="00DB6B1D">
                            <w:trPr>
                              <w:cantSplit/>
                              <w:trHeight w:hRule="exact" w:val="390"/>
                            </w:trPr>
                            <w:tc>
                              <w:tcPr>
                                <w:tcW w:w="2194" w:type="dxa"/>
                                <w:vMerge w:val="restart"/>
                                <w:vAlign w:val="center"/>
                              </w:tcPr>
                              <w:p w:rsidR="00FD70E6" w:rsidRPr="00C2003C" w:rsidRDefault="00FD70E6" w:rsidP="00DB6B1D">
                                <w:pPr>
                                  <w:pStyle w:val="Heading4"/>
                                  <w:rPr>
                                    <w:rFonts w:cs="B Nazanin"/>
                                    <w:szCs w:val="20"/>
                                    <w:rtl/>
                                  </w:rPr>
                                </w:pPr>
                                <w:r w:rsidRPr="00C2003C">
                                  <w:rPr>
                                    <w:rFonts w:cs="B Nazanin"/>
                                    <w:szCs w:val="20"/>
                                    <w:rtl/>
                                  </w:rPr>
                                  <w:t>نام صفت خاصه</w:t>
                                </w:r>
                              </w:p>
                            </w:tc>
                            <w:tc>
                              <w:tcPr>
                                <w:tcW w:w="2036" w:type="dxa"/>
                                <w:vMerge w:val="restart"/>
                                <w:vAlign w:val="center"/>
                              </w:tcPr>
                              <w:p w:rsidR="00FD70E6" w:rsidRPr="00C2003C" w:rsidRDefault="00FD70E6" w:rsidP="00DB6B1D">
                                <w:pPr>
                                  <w:pStyle w:val="Heading2"/>
                                  <w:rPr>
                                    <w:rFonts w:cs="B Nazanin"/>
                                    <w:szCs w:val="20"/>
                                    <w:rtl/>
                                  </w:rPr>
                                </w:pPr>
                                <w:r w:rsidRPr="00C2003C">
                                  <w:rPr>
                                    <w:rFonts w:cs="B Nazanin"/>
                                    <w:szCs w:val="20"/>
                                    <w:rtl/>
                                  </w:rPr>
                                  <w:t>نام فيلد</w:t>
                                </w:r>
                              </w:p>
                            </w:tc>
                            <w:tc>
                              <w:tcPr>
                                <w:tcW w:w="360" w:type="dxa"/>
                                <w:vMerge w:val="restart"/>
                                <w:textDirection w:val="btLr"/>
                                <w:vAlign w:val="center"/>
                              </w:tcPr>
                              <w:p w:rsidR="00FD70E6" w:rsidRPr="00C2003C" w:rsidRDefault="00FD70E6" w:rsidP="00DB6B1D">
                                <w:pPr>
                                  <w:pStyle w:val="Heading3"/>
                                  <w:ind w:left="113" w:right="113"/>
                                  <w:rPr>
                                    <w:rFonts w:cs="B Nazanin"/>
                                    <w:rtl/>
                                  </w:rPr>
                                </w:pPr>
                                <w:r w:rsidRPr="00C2003C">
                                  <w:rPr>
                                    <w:rFonts w:cs="B Nazanin"/>
                                    <w:rtl/>
                                  </w:rPr>
                                  <w:t>نوع</w:t>
                                </w:r>
                              </w:p>
                            </w:tc>
                            <w:tc>
                              <w:tcPr>
                                <w:tcW w:w="360" w:type="dxa"/>
                                <w:vMerge w:val="restart"/>
                                <w:textDirection w:val="btLr"/>
                                <w:vAlign w:val="center"/>
                              </w:tcPr>
                              <w:p w:rsidR="00FD70E6" w:rsidRPr="00C2003C" w:rsidRDefault="00FD70E6" w:rsidP="00DB6B1D">
                                <w:pPr>
                                  <w:pStyle w:val="Heading3"/>
                                  <w:ind w:left="113" w:right="113"/>
                                  <w:rPr>
                                    <w:rFonts w:cs="B Nazanin"/>
                                    <w:rtl/>
                                  </w:rPr>
                                </w:pPr>
                                <w:r w:rsidRPr="00C2003C">
                                  <w:rPr>
                                    <w:rFonts w:cs="B Nazanin"/>
                                    <w:rtl/>
                                  </w:rPr>
                                  <w:t>طول</w:t>
                                </w:r>
                              </w:p>
                            </w:tc>
                            <w:tc>
                              <w:tcPr>
                                <w:tcW w:w="540" w:type="dxa"/>
                                <w:vMerge w:val="restart"/>
                                <w:textDirection w:val="btLr"/>
                                <w:vAlign w:val="center"/>
                              </w:tcPr>
                              <w:p w:rsidR="00FD70E6" w:rsidRPr="00C2003C" w:rsidRDefault="00FD70E6" w:rsidP="00DB6B1D">
                                <w:pPr>
                                  <w:pStyle w:val="Heading3"/>
                                  <w:ind w:left="113" w:right="113"/>
                                  <w:rPr>
                                    <w:rFonts w:cs="B Nazanin"/>
                                    <w:rtl/>
                                  </w:rPr>
                                </w:pPr>
                                <w:r w:rsidRPr="00C2003C">
                                  <w:rPr>
                                    <w:rFonts w:cs="B Nazanin"/>
                                    <w:rtl/>
                                  </w:rPr>
                                  <w:t>كليد</w:t>
                                </w:r>
                              </w:p>
                            </w:tc>
                            <w:tc>
                              <w:tcPr>
                                <w:tcW w:w="1620" w:type="dxa"/>
                                <w:gridSpan w:val="3"/>
                                <w:vAlign w:val="center"/>
                              </w:tcPr>
                              <w:p w:rsidR="00FD70E6" w:rsidRPr="00C2003C" w:rsidRDefault="00FD70E6" w:rsidP="00DB6B1D">
                                <w:pPr>
                                  <w:ind w:left="113" w:right="113"/>
                                  <w:jc w:val="center"/>
                                  <w:rPr>
                                    <w:rFonts w:cs="B Nazanin"/>
                                    <w:b/>
                                    <w:bCs/>
                                    <w:szCs w:val="16"/>
                                    <w:rtl/>
                                  </w:rPr>
                                </w:pPr>
                                <w:r w:rsidRPr="00C2003C">
                                  <w:rPr>
                                    <w:rFonts w:cs="B Nazanin"/>
                                    <w:szCs w:val="20"/>
                                    <w:rtl/>
                                  </w:rPr>
                                  <w:t>شاخص</w:t>
                                </w:r>
                              </w:p>
                            </w:tc>
                            <w:tc>
                              <w:tcPr>
                                <w:tcW w:w="360" w:type="dxa"/>
                                <w:vMerge w:val="restart"/>
                                <w:tcBorders>
                                  <w:right w:val="threeDEmboss" w:sz="6" w:space="0" w:color="auto"/>
                                </w:tcBorders>
                                <w:textDirection w:val="btLr"/>
                                <w:vAlign w:val="center"/>
                              </w:tcPr>
                              <w:p w:rsidR="00FD70E6" w:rsidRPr="00C2003C" w:rsidRDefault="00FD70E6" w:rsidP="00DB6B1D">
                                <w:pPr>
                                  <w:ind w:left="113" w:right="113"/>
                                  <w:jc w:val="center"/>
                                  <w:rPr>
                                    <w:rFonts w:cs="B Nazanin"/>
                                    <w:b/>
                                    <w:bCs/>
                                    <w:szCs w:val="16"/>
                                    <w:rtl/>
                                  </w:rPr>
                                </w:pPr>
                                <w:r w:rsidRPr="00C2003C">
                                  <w:rPr>
                                    <w:rFonts w:cs="B Nazanin"/>
                                    <w:b/>
                                    <w:bCs/>
                                    <w:szCs w:val="16"/>
                                    <w:rtl/>
                                  </w:rPr>
                                  <w:t>اجباري</w:t>
                                </w:r>
                              </w:p>
                            </w:tc>
                            <w:tc>
                              <w:tcPr>
                                <w:tcW w:w="720" w:type="dxa"/>
                                <w:gridSpan w:val="2"/>
                                <w:tcBorders>
                                  <w:left w:val="threeDEmboss" w:sz="6" w:space="0" w:color="auto"/>
                                </w:tcBorders>
                                <w:vAlign w:val="center"/>
                              </w:tcPr>
                              <w:p w:rsidR="00FD70E6" w:rsidRPr="00C2003C" w:rsidRDefault="00FD70E6" w:rsidP="00DB6B1D">
                                <w:pPr>
                                  <w:jc w:val="center"/>
                                  <w:rPr>
                                    <w:rFonts w:cs="B Nazanin"/>
                                    <w:b/>
                                    <w:bCs/>
                                    <w:szCs w:val="8"/>
                                    <w:rtl/>
                                  </w:rPr>
                                </w:pPr>
                              </w:p>
                              <w:p w:rsidR="00FD70E6" w:rsidRPr="00C2003C" w:rsidRDefault="00FD70E6" w:rsidP="00DB6B1D">
                                <w:pPr>
                                  <w:jc w:val="center"/>
                                  <w:rPr>
                                    <w:rFonts w:cs="B Nazanin"/>
                                    <w:b/>
                                    <w:bCs/>
                                    <w:szCs w:val="16"/>
                                    <w:rtl/>
                                  </w:rPr>
                                </w:pPr>
                                <w:r w:rsidRPr="00C2003C">
                                  <w:rPr>
                                    <w:rFonts w:cs="B Nazanin"/>
                                    <w:b/>
                                    <w:bCs/>
                                    <w:szCs w:val="8"/>
                                  </w:rPr>
                                  <w:t>DB2</w:t>
                                </w:r>
                              </w:p>
                            </w:tc>
                            <w:tc>
                              <w:tcPr>
                                <w:tcW w:w="2970" w:type="dxa"/>
                                <w:vMerge w:val="restart"/>
                                <w:vAlign w:val="center"/>
                              </w:tcPr>
                              <w:p w:rsidR="00FD70E6" w:rsidRPr="00C2003C" w:rsidRDefault="00FD70E6" w:rsidP="00DB6B1D">
                                <w:pPr>
                                  <w:pStyle w:val="Heading3"/>
                                  <w:rPr>
                                    <w:rFonts w:cs="B Nazanin"/>
                                    <w:rtl/>
                                  </w:rPr>
                                </w:pPr>
                                <w:r w:rsidRPr="00C2003C">
                                  <w:rPr>
                                    <w:rFonts w:cs="B Nazanin"/>
                                    <w:rtl/>
                                  </w:rPr>
                                  <w:t>جدول / محدوديت/ دامنه/</w:t>
                                </w:r>
                              </w:p>
                              <w:p w:rsidR="00FD70E6" w:rsidRPr="00C2003C" w:rsidRDefault="00FD70E6" w:rsidP="00DB6B1D">
                                <w:pPr>
                                  <w:pStyle w:val="Heading3"/>
                                  <w:rPr>
                                    <w:rFonts w:cs="B Nazanin"/>
                                    <w:rtl/>
                                  </w:rPr>
                                </w:pPr>
                                <w:r w:rsidRPr="00C2003C">
                                  <w:rPr>
                                    <w:rFonts w:cs="B Nazanin"/>
                                    <w:rtl/>
                                  </w:rPr>
                                  <w:t>پيش فرض</w:t>
                                </w:r>
                              </w:p>
                            </w:tc>
                          </w:tr>
                          <w:tr w:rsidR="00FD70E6" w:rsidTr="00DB6B1D">
                            <w:trPr>
                              <w:cantSplit/>
                              <w:trHeight w:val="723"/>
                            </w:trPr>
                            <w:tc>
                              <w:tcPr>
                                <w:tcW w:w="2194" w:type="dxa"/>
                                <w:vMerge/>
                              </w:tcPr>
                              <w:p w:rsidR="00FD70E6" w:rsidRPr="00C2003C" w:rsidRDefault="00FD70E6">
                                <w:pPr>
                                  <w:pStyle w:val="Heading4"/>
                                  <w:rPr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2036" w:type="dxa"/>
                                <w:vMerge/>
                              </w:tcPr>
                              <w:p w:rsidR="00FD70E6" w:rsidRPr="00C2003C" w:rsidRDefault="00FD70E6">
                                <w:pPr>
                                  <w:pStyle w:val="Heading2"/>
                                  <w:jc w:val="left"/>
                                  <w:rPr>
                                    <w:szCs w:val="20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0" w:type="dxa"/>
                                <w:vMerge/>
                                <w:textDirection w:val="btLr"/>
                              </w:tcPr>
                              <w:p w:rsidR="00FD70E6" w:rsidRPr="00C2003C" w:rsidRDefault="00FD70E6">
                                <w:pPr>
                                  <w:pStyle w:val="Heading3"/>
                                  <w:ind w:left="113" w:right="113"/>
                                  <w:rPr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0" w:type="dxa"/>
                                <w:vMerge/>
                                <w:textDirection w:val="btLr"/>
                              </w:tcPr>
                              <w:p w:rsidR="00FD70E6" w:rsidRPr="00C2003C" w:rsidRDefault="00FD70E6">
                                <w:pPr>
                                  <w:pStyle w:val="Heading3"/>
                                  <w:ind w:left="113" w:right="113"/>
                                  <w:rPr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0" w:type="dxa"/>
                                <w:vMerge/>
                                <w:textDirection w:val="btLr"/>
                              </w:tcPr>
                              <w:p w:rsidR="00FD70E6" w:rsidRPr="00C2003C" w:rsidRDefault="00FD70E6">
                                <w:pPr>
                                  <w:pStyle w:val="Heading3"/>
                                  <w:ind w:left="113" w:right="113"/>
                                  <w:rPr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0" w:type="dxa"/>
                                <w:textDirection w:val="btLr"/>
                                <w:vAlign w:val="center"/>
                              </w:tcPr>
                              <w:p w:rsidR="00FD70E6" w:rsidRPr="00C2003C" w:rsidRDefault="00FD70E6" w:rsidP="00DB6B1D">
                                <w:pPr>
                                  <w:pStyle w:val="Heading3"/>
                                  <w:ind w:left="113" w:right="113"/>
                                  <w:rPr>
                                    <w:rFonts w:cs="B Nazanin"/>
                                    <w:szCs w:val="16"/>
                                  </w:rPr>
                                </w:pPr>
                                <w:r w:rsidRPr="00C2003C">
                                  <w:rPr>
                                    <w:rFonts w:cs="B Nazanin"/>
                                    <w:szCs w:val="16"/>
                                  </w:rPr>
                                  <w:t>DPI0</w:t>
                                </w:r>
                              </w:p>
                            </w:tc>
                            <w:tc>
                              <w:tcPr>
                                <w:tcW w:w="540" w:type="dxa"/>
                                <w:textDirection w:val="btLr"/>
                                <w:vAlign w:val="center"/>
                              </w:tcPr>
                              <w:p w:rsidR="00FD70E6" w:rsidRPr="00C2003C" w:rsidRDefault="00FD70E6" w:rsidP="00DB6B1D">
                                <w:pPr>
                                  <w:ind w:left="113" w:right="113"/>
                                  <w:jc w:val="center"/>
                                  <w:rPr>
                                    <w:rFonts w:cs="B Nazanin"/>
                                    <w:b/>
                                    <w:bCs/>
                                    <w:szCs w:val="16"/>
                                    <w:rtl/>
                                  </w:rPr>
                                </w:pPr>
                                <w:r w:rsidRPr="00C2003C">
                                  <w:rPr>
                                    <w:rFonts w:cs="B Nazanin"/>
                                    <w:b/>
                                    <w:bCs/>
                                    <w:szCs w:val="16"/>
                                  </w:rPr>
                                  <w:t>MIS</w:t>
                                </w:r>
                              </w:p>
                            </w:tc>
                            <w:tc>
                              <w:tcPr>
                                <w:tcW w:w="540" w:type="dxa"/>
                                <w:textDirection w:val="btLr"/>
                                <w:vAlign w:val="center"/>
                              </w:tcPr>
                              <w:p w:rsidR="00FD70E6" w:rsidRPr="00C2003C" w:rsidRDefault="00FD70E6" w:rsidP="00DB6B1D">
                                <w:pPr>
                                  <w:ind w:left="113" w:right="113"/>
                                  <w:jc w:val="center"/>
                                  <w:rPr>
                                    <w:rFonts w:cs="B Nazanin"/>
                                    <w:b/>
                                    <w:bCs/>
                                    <w:szCs w:val="16"/>
                                    <w:rtl/>
                                  </w:rPr>
                                </w:pPr>
                                <w:r w:rsidRPr="00C2003C">
                                  <w:rPr>
                                    <w:rFonts w:cs="B Nazanin"/>
                                    <w:b/>
                                    <w:bCs/>
                                    <w:szCs w:val="16"/>
                                  </w:rPr>
                                  <w:t>REP</w:t>
                                </w:r>
                              </w:p>
                            </w:tc>
                            <w:tc>
                              <w:tcPr>
                                <w:tcW w:w="360" w:type="dxa"/>
                                <w:vMerge/>
                                <w:tcBorders>
                                  <w:right w:val="threeDEmboss" w:sz="6" w:space="0" w:color="auto"/>
                                </w:tcBorders>
                                <w:textDirection w:val="btLr"/>
                              </w:tcPr>
                              <w:p w:rsidR="00FD70E6" w:rsidRPr="00C2003C" w:rsidRDefault="00FD70E6">
                                <w:pPr>
                                  <w:ind w:left="113" w:right="113"/>
                                  <w:rPr>
                                    <w:rFonts w:cs="B Nazanin"/>
                                    <w:b/>
                                    <w:bCs/>
                                    <w:szCs w:val="16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0" w:type="dxa"/>
                                <w:tcBorders>
                                  <w:left w:val="threeDEmboss" w:sz="6" w:space="0" w:color="auto"/>
                                  <w:right w:val="threeDEmboss" w:sz="6" w:space="0" w:color="auto"/>
                                </w:tcBorders>
                                <w:textDirection w:val="btLr"/>
                                <w:vAlign w:val="center"/>
                              </w:tcPr>
                              <w:p w:rsidR="00FD70E6" w:rsidRPr="00C2003C" w:rsidRDefault="00FD70E6" w:rsidP="00DB6B1D">
                                <w:pPr>
                                  <w:pStyle w:val="Heading6"/>
                                  <w:rPr>
                                    <w:rFonts w:cs="B Nazanin"/>
                                    <w:rtl/>
                                  </w:rPr>
                                </w:pPr>
                                <w:r w:rsidRPr="00C2003C">
                                  <w:rPr>
                                    <w:rFonts w:cs="B Nazanin"/>
                                    <w:rtl/>
                                  </w:rPr>
                                  <w:t>نوع</w:t>
                                </w:r>
                              </w:p>
                            </w:tc>
                            <w:tc>
                              <w:tcPr>
                                <w:tcW w:w="360" w:type="dxa"/>
                                <w:tcBorders>
                                  <w:left w:val="threeDEmboss" w:sz="6" w:space="0" w:color="auto"/>
                                </w:tcBorders>
                                <w:textDirection w:val="btLr"/>
                                <w:vAlign w:val="center"/>
                              </w:tcPr>
                              <w:p w:rsidR="00FD70E6" w:rsidRPr="008B4E1F" w:rsidRDefault="00FD70E6" w:rsidP="00DB6B1D">
                                <w:pPr>
                                  <w:pStyle w:val="Heading6"/>
                                  <w:rPr>
                                    <w:rFonts w:cs="B Nazanin"/>
                                    <w:szCs w:val="18"/>
                                    <w:rtl/>
                                  </w:rPr>
                                </w:pPr>
                                <w:r w:rsidRPr="00C2003C">
                                  <w:rPr>
                                    <w:rFonts w:cs="B Nazanin"/>
                                    <w:rtl/>
                                  </w:rPr>
                                  <w:t>طول</w:t>
                                </w:r>
                              </w:p>
                            </w:tc>
                            <w:tc>
                              <w:tcPr>
                                <w:tcW w:w="2970" w:type="dxa"/>
                                <w:vMerge/>
                              </w:tcPr>
                              <w:p w:rsidR="00FD70E6" w:rsidRDefault="00FD70E6">
                                <w:pPr>
                                  <w:pStyle w:val="Heading3"/>
                                  <w:rPr>
                                    <w:rtl/>
                                  </w:rPr>
                                </w:pPr>
                              </w:p>
                            </w:tc>
                          </w:tr>
                          <w:tr w:rsidR="00FD70E6" w:rsidTr="00DB6B1D">
                            <w:trPr>
                              <w:cantSplit/>
                              <w:trHeight w:val="11455"/>
                            </w:trPr>
                            <w:tc>
                              <w:tcPr>
                                <w:tcW w:w="2194" w:type="dxa"/>
                              </w:tcPr>
                              <w:p w:rsidR="00FD70E6" w:rsidRPr="001F361F" w:rsidRDefault="00FD70E6">
                                <w:pPr>
                                  <w:rPr>
                                    <w:rFonts w:cs="B Nazanin"/>
                                    <w:szCs w:val="20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2036" w:type="dxa"/>
                              </w:tcPr>
                              <w:p w:rsidR="00FD70E6" w:rsidRPr="001F361F" w:rsidRDefault="00FD70E6" w:rsidP="00DB6B1D">
                                <w:pPr>
                                  <w:bidi w:val="0"/>
                                  <w:rPr>
                                    <w:rFonts w:cs="B Nazanin"/>
                                    <w:szCs w:val="20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0" w:type="dxa"/>
                              </w:tcPr>
                              <w:p w:rsidR="00FD70E6" w:rsidRPr="00413B14" w:rsidRDefault="00FD70E6" w:rsidP="00DB6B1D">
                                <w:pPr>
                                  <w:jc w:val="center"/>
                                  <w:rPr>
                                    <w:rFonts w:cs="B Nazanin"/>
                                    <w:sz w:val="16"/>
                                    <w:szCs w:val="16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0" w:type="dxa"/>
                              </w:tcPr>
                              <w:p w:rsidR="00FD70E6" w:rsidRPr="00413B14" w:rsidRDefault="00FD70E6" w:rsidP="00DB6B1D">
                                <w:pPr>
                                  <w:jc w:val="center"/>
                                  <w:rPr>
                                    <w:rFonts w:cs="B Nazanin"/>
                                    <w:sz w:val="16"/>
                                    <w:szCs w:val="16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0" w:type="dxa"/>
                              </w:tcPr>
                              <w:p w:rsidR="00FD70E6" w:rsidRPr="00413B14" w:rsidRDefault="00FD70E6" w:rsidP="00DB6B1D">
                                <w:pPr>
                                  <w:jc w:val="center"/>
                                  <w:rPr>
                                    <w:rFonts w:cs="B Nazanin"/>
                                    <w:sz w:val="16"/>
                                    <w:szCs w:val="16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0" w:type="dxa"/>
                              </w:tcPr>
                              <w:p w:rsidR="00FD70E6" w:rsidRPr="00413B14" w:rsidRDefault="00FD70E6" w:rsidP="00DB6B1D">
                                <w:pPr>
                                  <w:jc w:val="center"/>
                                  <w:rPr>
                                    <w:rFonts w:cs="B Nazanin"/>
                                    <w:sz w:val="16"/>
                                    <w:szCs w:val="16"/>
                                    <w:lang w:bidi="fa-I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0" w:type="dxa"/>
                              </w:tcPr>
                              <w:p w:rsidR="00FD70E6" w:rsidRPr="00413B14" w:rsidRDefault="00FD70E6" w:rsidP="00DB6B1D">
                                <w:pPr>
                                  <w:jc w:val="center"/>
                                  <w:rPr>
                                    <w:rFonts w:cs="B Nazanin"/>
                                    <w:sz w:val="16"/>
                                    <w:szCs w:val="16"/>
                                    <w:lang w:bidi="fa-I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0" w:type="dxa"/>
                              </w:tcPr>
                              <w:p w:rsidR="00FD70E6" w:rsidRPr="00413B14" w:rsidRDefault="00FD70E6" w:rsidP="00DB6B1D">
                                <w:pPr>
                                  <w:jc w:val="center"/>
                                  <w:rPr>
                                    <w:rFonts w:cs="B Nazanin"/>
                                    <w:sz w:val="16"/>
                                    <w:szCs w:val="16"/>
                                    <w:lang w:bidi="fa-I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0" w:type="dxa"/>
                                <w:tcBorders>
                                  <w:right w:val="threeDEmboss" w:sz="6" w:space="0" w:color="auto"/>
                                </w:tcBorders>
                              </w:tcPr>
                              <w:p w:rsidR="00FD70E6" w:rsidRPr="00413B14" w:rsidRDefault="00FD70E6" w:rsidP="00DB6B1D">
                                <w:pPr>
                                  <w:jc w:val="center"/>
                                  <w:rPr>
                                    <w:rFonts w:cs="B Nazanin"/>
                                    <w:sz w:val="16"/>
                                    <w:szCs w:val="16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0" w:type="dxa"/>
                                <w:tcBorders>
                                  <w:left w:val="threeDEmboss" w:sz="6" w:space="0" w:color="auto"/>
                                  <w:right w:val="threeDEmboss" w:sz="6" w:space="0" w:color="auto"/>
                                </w:tcBorders>
                              </w:tcPr>
                              <w:p w:rsidR="00FD70E6" w:rsidRPr="00413B14" w:rsidRDefault="00FD70E6" w:rsidP="00DB6B1D">
                                <w:pPr>
                                  <w:jc w:val="center"/>
                                  <w:rPr>
                                    <w:rFonts w:cs="B Nazanin"/>
                                    <w:sz w:val="16"/>
                                    <w:szCs w:val="16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0" w:type="dxa"/>
                                <w:tcBorders>
                                  <w:left w:val="threeDEmboss" w:sz="6" w:space="0" w:color="auto"/>
                                </w:tcBorders>
                              </w:tcPr>
                              <w:p w:rsidR="00FD70E6" w:rsidRPr="00413B14" w:rsidRDefault="00FD70E6" w:rsidP="00DB6B1D">
                                <w:pPr>
                                  <w:jc w:val="center"/>
                                  <w:rPr>
                                    <w:rFonts w:cs="B Nazanin"/>
                                    <w:sz w:val="16"/>
                                    <w:szCs w:val="16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70" w:type="dxa"/>
                              </w:tcPr>
                              <w:p w:rsidR="00FD70E6" w:rsidRPr="001F361F" w:rsidRDefault="00FD70E6">
                                <w:pPr>
                                  <w:tabs>
                                    <w:tab w:val="left" w:pos="537"/>
                                  </w:tabs>
                                  <w:rPr>
                                    <w:rFonts w:cs="B Nazanin"/>
                                    <w:szCs w:val="20"/>
                                    <w:rtl/>
                                  </w:rPr>
                                </w:pPr>
                              </w:p>
                            </w:tc>
                          </w:tr>
                        </w:tbl>
                        <w:p w:rsidR="00FD70E6" w:rsidRDefault="00FD70E6">
                          <w:pPr>
                            <w:rPr>
                              <w:rtl/>
                            </w:rPr>
                          </w:pPr>
                        </w:p>
                        <w:p w:rsidR="00FD70E6" w:rsidRDefault="00FD70E6">
                          <w:pPr>
                            <w:rPr>
                              <w:rtl/>
                            </w:rPr>
                          </w:pPr>
                        </w:p>
                        <w:p w:rsidR="00FD70E6" w:rsidRDefault="00FD70E6">
                          <w:pPr>
                            <w:rPr>
                              <w:rtl/>
                            </w:rPr>
                          </w:pPr>
                        </w:p>
                        <w:p w:rsidR="00FD70E6" w:rsidRDefault="00FD70E6">
                          <w:pPr>
                            <w:rPr>
                              <w:rtl/>
                            </w:rPr>
                          </w:pPr>
                        </w:p>
                        <w:p w:rsidR="00FD70E6" w:rsidRDefault="00FD70E6">
                          <w:pPr>
                            <w:rPr>
                              <w:rtl/>
                            </w:rPr>
                          </w:pPr>
                        </w:p>
                        <w:p w:rsidR="00FD70E6" w:rsidRDefault="00FD70E6">
                          <w:pPr>
                            <w:rPr>
                              <w:rtl/>
                            </w:rPr>
                          </w:pPr>
                        </w:p>
                        <w:p w:rsidR="00FD70E6" w:rsidRDefault="00FD70E6">
                          <w:pPr>
                            <w:rPr>
                              <w:rtl/>
                            </w:rPr>
                          </w:pPr>
                        </w:p>
                        <w:p w:rsidR="00FD70E6" w:rsidRDefault="00FD70E6">
                          <w:pPr>
                            <w:rPr>
                              <w:rtl/>
                            </w:rPr>
                          </w:pPr>
                        </w:p>
                        <w:p w:rsidR="00FD70E6" w:rsidRDefault="00FD70E6">
                          <w:pPr>
                            <w:rPr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4B89D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13.05pt;margin-top:-5.4pt;width:561.75pt;height:788.6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" stroked="f">
              <v:textbox>
                <w:txbxContent>
                  <w:tbl>
                    <w:tblPr>
                      <w:bidiVisual/>
                      <w:tblW w:w="11160" w:type="dxa"/>
                      <w:tblInd w:w="-23" w:type="dxa"/>
                      <w:tblBorders>
                        <w:top w:val="threeDEmboss" w:sz="6" w:space="0" w:color="auto"/>
                        <w:left w:val="threeDEmboss" w:sz="6" w:space="0" w:color="auto"/>
                        <w:bottom w:val="threeDEmboss" w:sz="6" w:space="0" w:color="auto"/>
                        <w:right w:val="threeDEmboss" w:sz="6" w:space="0" w:color="auto"/>
                        <w:insideH w:val="threeDEmboss" w:sz="6" w:space="0" w:color="auto"/>
                        <w:insideV w:val="threeDEmboss" w:sz="6" w:space="0" w:color="auto"/>
                      </w:tblBorders>
                      <w:tblLayout w:type="fixed"/>
                      <w:tblCellMar>
                        <w:left w:w="85" w:type="dxa"/>
                        <w:right w:w="85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194"/>
                      <w:gridCol w:w="2036"/>
                      <w:gridCol w:w="360"/>
                      <w:gridCol w:w="360"/>
                      <w:gridCol w:w="540"/>
                      <w:gridCol w:w="540"/>
                      <w:gridCol w:w="540"/>
                      <w:gridCol w:w="540"/>
                      <w:gridCol w:w="360"/>
                      <w:gridCol w:w="360"/>
                      <w:gridCol w:w="360"/>
                      <w:gridCol w:w="2970"/>
                    </w:tblGrid>
                    <w:tr w:rsidR="00FD70E6" w:rsidRPr="00C2003C" w:rsidTr="00DB6B1D">
                      <w:trPr>
                        <w:cantSplit/>
                        <w:trHeight w:val="1184"/>
                      </w:trPr>
                      <w:tc>
                        <w:tcPr>
                          <w:tcW w:w="2194" w:type="dxa"/>
                        </w:tcPr>
                        <w:p w:rsidR="00FD70E6" w:rsidRPr="00C2003C" w:rsidRDefault="00EA1AE0">
                          <w:pPr>
                            <w:jc w:val="center"/>
                            <w:rPr>
                              <w:rFonts w:cs="Nazanin"/>
                              <w:b/>
                              <w:bCs/>
                              <w:rtl/>
                            </w:rPr>
                          </w:pPr>
                          <w:r w:rsidRPr="00C2003C">
                            <w:rPr>
                              <w:noProof/>
                            </w:rPr>
                            <w:drawing>
                              <wp:inline distT="0" distB="0" distL="0" distR="0" wp14:anchorId="55CFFA44" wp14:editId="26C0D8DF">
                                <wp:extent cx="391795" cy="522605"/>
                                <wp:effectExtent l="0" t="0" r="0" b="0"/>
                                <wp:docPr id="4" name="Picture 1" descr="ArmTru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ArmTrue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91795" cy="5226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FD70E6" w:rsidRPr="00C2003C">
                            <w:rPr>
                              <w:rFonts w:cs="Nazanin"/>
                              <w:b/>
                              <w:bCs/>
                              <w:noProof/>
                              <w:rtl/>
                            </w:rPr>
                            <w:t>بهسازان</w:t>
                          </w:r>
                          <w:r w:rsidR="00FD70E6" w:rsidRPr="00C2003C">
                            <w:rPr>
                              <w:rFonts w:cs="Nazanin"/>
                              <w:b/>
                              <w:bCs/>
                              <w:rtl/>
                            </w:rPr>
                            <w:t xml:space="preserve"> ملت</w:t>
                          </w:r>
                        </w:p>
                      </w:tc>
                      <w:tc>
                        <w:tcPr>
                          <w:tcW w:w="5996" w:type="dxa"/>
                          <w:gridSpan w:val="10"/>
                          <w:vAlign w:val="center"/>
                        </w:tcPr>
                        <w:p w:rsidR="00FD70E6" w:rsidRPr="00C2003C" w:rsidRDefault="00FD70E6" w:rsidP="00DB6B1D">
                          <w:pPr>
                            <w:pStyle w:val="Heading1"/>
                            <w:rPr>
                              <w:rFonts w:cs="B Nazanin"/>
                              <w:rtl/>
                            </w:rPr>
                          </w:pPr>
                          <w:r w:rsidRPr="00C2003C">
                            <w:rPr>
                              <w:rFonts w:cs="B Nazanin"/>
                              <w:rtl/>
                            </w:rPr>
                            <w:t>گزارش طراحي</w:t>
                          </w:r>
                        </w:p>
                      </w:tc>
                      <w:tc>
                        <w:tcPr>
                          <w:tcW w:w="2970" w:type="dxa"/>
                        </w:tcPr>
                        <w:p w:rsidR="00FD70E6" w:rsidRPr="00C2003C" w:rsidRDefault="00FD70E6" w:rsidP="00047D3B">
                          <w:pPr>
                            <w:pStyle w:val="Header"/>
                            <w:rPr>
                              <w:bCs/>
                              <w:sz w:val="28"/>
                              <w:szCs w:val="28"/>
                              <w:rtl/>
                            </w:rPr>
                          </w:pPr>
                          <w:r w:rsidRPr="00C2003C">
                            <w:rPr>
                              <w:rFonts w:cs="Nazanin"/>
                              <w:b/>
                              <w:bCs/>
                              <w:rtl/>
                            </w:rPr>
                            <w:t xml:space="preserve">صفحه : </w:t>
                          </w:r>
                          <w:r w:rsidRPr="00C2003C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C2003C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C2003C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615293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  <w:rtl/>
                            </w:rPr>
                            <w:t>1</w:t>
                          </w:r>
                          <w:r w:rsidRPr="00C2003C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end"/>
                          </w:r>
                          <w:r w:rsidRPr="00C2003C">
                            <w:rPr>
                              <w:rFonts w:cs="Nazanin"/>
                              <w:b/>
                              <w:bCs/>
                              <w:rtl/>
                            </w:rPr>
                            <w:t xml:space="preserve"> از</w:t>
                          </w:r>
                          <w:r w:rsidRPr="00C2003C"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 w:rsidR="00047D3B" w:rsidRPr="00047D3B">
                            <w:rPr>
                              <w:rFonts w:hint="cs"/>
                              <w:b/>
                              <w:bCs/>
                              <w:noProof/>
                              <w:sz w:val="28"/>
                              <w:szCs w:val="28"/>
                              <w:rtl/>
                            </w:rPr>
                            <w:t>1</w:t>
                          </w:r>
                        </w:p>
                        <w:p w:rsidR="00FD70E6" w:rsidRPr="00C2003C" w:rsidRDefault="00FD70E6" w:rsidP="00FA0185">
                          <w:pPr>
                            <w:rPr>
                              <w:rFonts w:cs="Nazanin"/>
                              <w:b/>
                              <w:bCs/>
                              <w:rtl/>
                              <w:lang w:bidi="fa-IR"/>
                            </w:rPr>
                          </w:pPr>
                          <w:r w:rsidRPr="00C2003C">
                            <w:rPr>
                              <w:rFonts w:cs="Nazanin" w:hint="cs"/>
                              <w:b/>
                              <w:bCs/>
                              <w:rtl/>
                            </w:rPr>
                            <w:t>تاريخ ايجاد:</w:t>
                          </w:r>
                          <w:r w:rsidRPr="00C2003C">
                            <w:rPr>
                              <w:rFonts w:cs="Nazanin" w:hint="cs"/>
                              <w:rtl/>
                            </w:rPr>
                            <w:t xml:space="preserve">  </w:t>
                          </w:r>
                          <w:r w:rsidR="00FA0185">
                            <w:rPr>
                              <w:rFonts w:cs="Nazanin" w:hint="cs"/>
                              <w:rtl/>
                            </w:rPr>
                            <w:t>21</w:t>
                          </w:r>
                          <w:r w:rsidR="008C4F37" w:rsidRPr="00C2003C">
                            <w:rPr>
                              <w:rFonts w:cs="Nazanin" w:hint="cs"/>
                              <w:rtl/>
                              <w:lang w:bidi="fa-IR"/>
                            </w:rPr>
                            <w:t>/</w:t>
                          </w:r>
                          <w:r w:rsidR="00047D3B">
                            <w:rPr>
                              <w:rFonts w:cs="Nazanin" w:hint="cs"/>
                              <w:rtl/>
                              <w:lang w:bidi="fa-IR"/>
                            </w:rPr>
                            <w:t>02</w:t>
                          </w:r>
                          <w:r w:rsidRPr="00C2003C">
                            <w:rPr>
                              <w:rFonts w:cs="Nazanin" w:hint="cs"/>
                              <w:rtl/>
                              <w:lang w:bidi="fa-IR"/>
                            </w:rPr>
                            <w:t>/</w:t>
                          </w:r>
                          <w:r w:rsidR="00047D3B">
                            <w:rPr>
                              <w:rFonts w:cs="Nazanin" w:hint="cs"/>
                              <w:rtl/>
                              <w:lang w:bidi="fa-IR"/>
                            </w:rPr>
                            <w:t>1399</w:t>
                          </w:r>
                        </w:p>
                        <w:p w:rsidR="00FD70E6" w:rsidRPr="00C2003C" w:rsidRDefault="00FD70E6" w:rsidP="009660FF">
                          <w:pPr>
                            <w:rPr>
                              <w:rFonts w:cs="Nazanin"/>
                              <w:rtl/>
                              <w:lang w:bidi="fa-IR"/>
                            </w:rPr>
                          </w:pPr>
                          <w:r w:rsidRPr="00C2003C">
                            <w:rPr>
                              <w:rFonts w:cs="Nazanin" w:hint="cs"/>
                              <w:b/>
                              <w:bCs/>
                              <w:rtl/>
                            </w:rPr>
                            <w:t xml:space="preserve">تاريخ اصلاح: </w:t>
                          </w:r>
                          <w:r w:rsidR="0036356F">
                            <w:rPr>
                              <w:rFonts w:cs="Nazanin" w:hint="cs"/>
                              <w:highlight w:val="yellow"/>
                              <w:rtl/>
                            </w:rPr>
                            <w:t>18</w:t>
                          </w:r>
                          <w:r w:rsidR="009E24BB" w:rsidRPr="00AE661E">
                            <w:rPr>
                              <w:rFonts w:cs="Nazanin" w:hint="cs"/>
                              <w:highlight w:val="yellow"/>
                              <w:rtl/>
                            </w:rPr>
                            <w:t>/</w:t>
                          </w:r>
                          <w:r w:rsidR="00AE661E" w:rsidRPr="00AE661E">
                            <w:rPr>
                              <w:rFonts w:cs="Nazanin" w:hint="cs"/>
                              <w:highlight w:val="yellow"/>
                              <w:rtl/>
                            </w:rPr>
                            <w:t>02</w:t>
                          </w:r>
                          <w:r w:rsidR="009E24BB" w:rsidRPr="00AE661E">
                            <w:rPr>
                              <w:rFonts w:cs="Nazanin" w:hint="cs"/>
                              <w:highlight w:val="yellow"/>
                              <w:rtl/>
                            </w:rPr>
                            <w:t>/</w:t>
                          </w:r>
                          <w:r w:rsidR="00AE661E" w:rsidRPr="00AE661E">
                            <w:rPr>
                              <w:rFonts w:cs="Nazanin" w:hint="cs"/>
                              <w:highlight w:val="yellow"/>
                              <w:rtl/>
                            </w:rPr>
                            <w:t>1400</w:t>
                          </w:r>
                        </w:p>
                      </w:tc>
                    </w:tr>
                    <w:tr w:rsidR="00575ED4" w:rsidRPr="00C2003C" w:rsidTr="00DB6B1D">
                      <w:trPr>
                        <w:cantSplit/>
                        <w:trHeight w:val="405"/>
                      </w:trPr>
                      <w:tc>
                        <w:tcPr>
                          <w:tcW w:w="11160" w:type="dxa"/>
                          <w:gridSpan w:val="12"/>
                        </w:tcPr>
                        <w:p w:rsidR="00575ED4" w:rsidRPr="002C691B" w:rsidRDefault="00575ED4" w:rsidP="00E97252">
                          <w:pPr>
                            <w:rPr>
                              <w:rFonts w:cs="Nazanin"/>
                              <w:b/>
                              <w:bCs/>
                              <w:rtl/>
                            </w:rPr>
                          </w:pPr>
                          <w:r w:rsidRPr="002C691B">
                            <w:rPr>
                              <w:rFonts w:cs="Nazanin" w:hint="cs"/>
                              <w:b/>
                              <w:bCs/>
                              <w:rtl/>
                            </w:rPr>
                            <w:t>زير</w:t>
                          </w:r>
                          <w:r w:rsidRPr="002C691B">
                            <w:rPr>
                              <w:rFonts w:cs="Nazanin"/>
                              <w:b/>
                              <w:bCs/>
                              <w:rtl/>
                            </w:rPr>
                            <w:t xml:space="preserve"> س</w:t>
                          </w:r>
                          <w:r w:rsidRPr="002C691B">
                            <w:rPr>
                              <w:rFonts w:cs="Nazanin" w:hint="cs"/>
                              <w:b/>
                              <w:bCs/>
                              <w:rtl/>
                            </w:rPr>
                            <w:t>امانه</w:t>
                          </w:r>
                          <w:r w:rsidRPr="002C691B">
                            <w:rPr>
                              <w:rFonts w:cs="Nazanin"/>
                              <w:b/>
                              <w:bCs/>
                              <w:rtl/>
                            </w:rPr>
                            <w:t xml:space="preserve"> :</w:t>
                          </w:r>
                          <w:r>
                            <w:rPr>
                              <w:rFonts w:cs="Nazanin" w:hint="cs"/>
                              <w:rtl/>
                            </w:rPr>
                            <w:t xml:space="preserve"> </w:t>
                          </w:r>
                          <w:r w:rsidR="0014741D">
                            <w:rPr>
                              <w:rFonts w:cs="Nazanin" w:hint="cs"/>
                              <w:rtl/>
                              <w:lang w:bidi="fa-IR"/>
                            </w:rPr>
                            <w:t xml:space="preserve">سامانه </w:t>
                          </w:r>
                          <w:r w:rsidRPr="006971FC">
                            <w:rPr>
                              <w:rFonts w:cs="Nazanin" w:hint="cs"/>
                              <w:rtl/>
                            </w:rPr>
                            <w:t>پيامك</w:t>
                          </w:r>
                          <w:r w:rsidRPr="002C691B">
                            <w:rPr>
                              <w:rFonts w:cs="Nazanin" w:hint="cs"/>
                              <w:b/>
                              <w:bCs/>
                              <w:rtl/>
                            </w:rPr>
                            <w:tab/>
                            <w:t xml:space="preserve">   </w:t>
                          </w:r>
                          <w:r>
                            <w:rPr>
                              <w:rFonts w:cs="Nazanin" w:hint="cs"/>
                              <w:b/>
                              <w:bCs/>
                              <w:rtl/>
                            </w:rPr>
                            <w:t xml:space="preserve">    </w:t>
                          </w:r>
                          <w:r w:rsidR="008B56C1">
                            <w:rPr>
                              <w:rFonts w:cs="Nazanin"/>
                              <w:b/>
                              <w:bCs/>
                            </w:rPr>
                            <w:t xml:space="preserve">     </w:t>
                          </w:r>
                          <w:r>
                            <w:rPr>
                              <w:rFonts w:cs="Nazanin" w:hint="cs"/>
                              <w:b/>
                              <w:bCs/>
                              <w:rtl/>
                            </w:rPr>
                            <w:t xml:space="preserve">     </w:t>
                          </w:r>
                          <w:r w:rsidRPr="002C691B">
                            <w:rPr>
                              <w:rFonts w:cs="Nazanin" w:hint="cs"/>
                              <w:b/>
                              <w:bCs/>
                              <w:rtl/>
                            </w:rPr>
                            <w:t xml:space="preserve">   </w:t>
                          </w:r>
                          <w:r w:rsidRPr="002C691B">
                            <w:rPr>
                              <w:rFonts w:cs="Nazanin"/>
                              <w:b/>
                              <w:bCs/>
                              <w:rtl/>
                            </w:rPr>
                            <w:t xml:space="preserve">فرم/نمودار : </w:t>
                          </w:r>
                          <w:r w:rsidRPr="002C691B">
                            <w:rPr>
                              <w:rFonts w:cs="Nazanin"/>
                              <w:rtl/>
                            </w:rPr>
                            <w:t xml:space="preserve">تعريف جدول    </w:t>
                          </w:r>
                          <w:r>
                            <w:rPr>
                              <w:rFonts w:cs="Nazanin" w:hint="cs"/>
                              <w:b/>
                              <w:bCs/>
                              <w:rtl/>
                            </w:rPr>
                            <w:t xml:space="preserve">       </w:t>
                          </w:r>
                          <w:r w:rsidR="008B56C1">
                            <w:rPr>
                              <w:rFonts w:cs="Nazanin"/>
                              <w:b/>
                              <w:bCs/>
                            </w:rPr>
                            <w:t xml:space="preserve">  </w:t>
                          </w:r>
                          <w:r>
                            <w:rPr>
                              <w:rFonts w:cs="Nazanin" w:hint="cs"/>
                              <w:b/>
                              <w:bCs/>
                              <w:rtl/>
                            </w:rPr>
                            <w:t xml:space="preserve">       </w:t>
                          </w:r>
                          <w:r w:rsidRPr="002C691B">
                            <w:rPr>
                              <w:rFonts w:cs="Nazanin"/>
                              <w:b/>
                              <w:bCs/>
                              <w:rtl/>
                            </w:rPr>
                            <w:t xml:space="preserve">مدل : </w:t>
                          </w:r>
                          <w:r w:rsidRPr="002C691B">
                            <w:rPr>
                              <w:rFonts w:cs="Nazanin"/>
                              <w:rtl/>
                            </w:rPr>
                            <w:t>فيزيكي</w:t>
                          </w:r>
                          <w:r>
                            <w:rPr>
                              <w:rFonts w:cs="Nazanin" w:hint="cs"/>
                              <w:rtl/>
                            </w:rPr>
                            <w:t xml:space="preserve">      </w:t>
                          </w:r>
                          <w:r w:rsidR="008B56C1">
                            <w:rPr>
                              <w:rFonts w:cs="Nazanin"/>
                            </w:rPr>
                            <w:t xml:space="preserve">         </w:t>
                          </w:r>
                          <w:r>
                            <w:rPr>
                              <w:rFonts w:cs="Nazanin" w:hint="cs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cs="Nazanin" w:hint="cs"/>
                              <w:b/>
                              <w:bCs/>
                              <w:rtl/>
                            </w:rPr>
                            <w:t xml:space="preserve">محيط  : </w:t>
                          </w:r>
                          <w:r w:rsidR="003C6577">
                            <w:rPr>
                              <w:rFonts w:cs="Nazanin"/>
                            </w:rPr>
                            <w:t>REP</w:t>
                          </w:r>
                        </w:p>
                      </w:tc>
                    </w:tr>
                    <w:tr w:rsidR="00575ED4" w:rsidRPr="00C2003C" w:rsidTr="00DB6B1D">
                      <w:trPr>
                        <w:cantSplit/>
                        <w:trHeight w:val="207"/>
                      </w:trPr>
                      <w:tc>
                        <w:tcPr>
                          <w:tcW w:w="11160" w:type="dxa"/>
                          <w:gridSpan w:val="12"/>
                        </w:tcPr>
                        <w:p w:rsidR="00575ED4" w:rsidRPr="002C691B" w:rsidRDefault="00575ED4" w:rsidP="00324501">
                          <w:pPr>
                            <w:jc w:val="right"/>
                            <w:rPr>
                              <w:rFonts w:cs="Nazanin"/>
                              <w:rtl/>
                              <w:lang w:bidi="fa-IR"/>
                            </w:rPr>
                          </w:pPr>
                          <w:r w:rsidRPr="002C691B">
                            <w:rPr>
                              <w:rFonts w:cs="Nazanin"/>
                              <w:b/>
                              <w:bCs/>
                              <w:rtl/>
                            </w:rPr>
                            <w:t>نام جدول :</w:t>
                          </w:r>
                          <w:r w:rsidR="007F7D32">
                            <w:rPr>
                              <w:rFonts w:cs="Nazanin"/>
                            </w:rPr>
                            <w:t>SMSSHMA</w:t>
                          </w:r>
                          <w:r w:rsidR="00055576">
                            <w:rPr>
                              <w:rFonts w:cs="Nazanin"/>
                            </w:rPr>
                            <w:t>.C</w:t>
                          </w:r>
                          <w:r w:rsidRPr="00BA1F68">
                            <w:rPr>
                              <w:rFonts w:cs="Nazanin"/>
                            </w:rPr>
                            <w:t>TSMS</w:t>
                          </w:r>
                          <w:r>
                            <w:rPr>
                              <w:rFonts w:cs="Nazanin"/>
                            </w:rPr>
                            <w:t>SERVIC</w:t>
                          </w:r>
                          <w:r w:rsidR="00254853">
                            <w:rPr>
                              <w:rFonts w:cs="Nazanin"/>
                            </w:rPr>
                            <w:t>E</w:t>
                          </w:r>
                          <w:r w:rsidR="00324501">
                            <w:rPr>
                              <w:rFonts w:cs="Nazanin"/>
                            </w:rPr>
                            <w:t>DETAILS</w:t>
                          </w:r>
                          <w:r>
                            <w:rPr>
                              <w:rFonts w:cs="Nazanin" w:hint="cs"/>
                              <w:b/>
                              <w:bCs/>
                              <w:rtl/>
                              <w:lang w:bidi="fa-IR"/>
                            </w:rPr>
                            <w:t xml:space="preserve">    </w:t>
                          </w:r>
                          <w:r w:rsidR="00C97D0B">
                            <w:rPr>
                              <w:rFonts w:cs="Nazanin" w:hint="cs"/>
                              <w:b/>
                              <w:bCs/>
                              <w:rtl/>
                              <w:lang w:bidi="fa-IR"/>
                            </w:rPr>
                            <w:t xml:space="preserve">             </w:t>
                          </w:r>
                          <w:r w:rsidR="00055576">
                            <w:rPr>
                              <w:rFonts w:cs="Nazanin"/>
                              <w:b/>
                              <w:bCs/>
                              <w:lang w:bidi="fa-IR"/>
                            </w:rPr>
                            <w:t xml:space="preserve">    </w:t>
                          </w:r>
                          <w:r>
                            <w:rPr>
                              <w:rFonts w:cs="Nazanin" w:hint="cs"/>
                              <w:b/>
                              <w:bCs/>
                              <w:rtl/>
                              <w:lang w:bidi="fa-IR"/>
                            </w:rPr>
                            <w:t xml:space="preserve"> </w:t>
                          </w:r>
                          <w:r w:rsidRPr="002C691B">
                            <w:rPr>
                              <w:rFonts w:cs="Nazanin"/>
                              <w:b/>
                              <w:bCs/>
                              <w:rtl/>
                            </w:rPr>
                            <w:t>نام موجوديت :</w:t>
                          </w:r>
                          <w:r w:rsidR="007F7D32">
                            <w:rPr>
                              <w:rFonts w:cs="Nazanin" w:hint="cs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 w:rsidR="007F7D32" w:rsidRPr="00C97D0B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>متن</w:t>
                          </w:r>
                          <w:r w:rsidRPr="00C97D0B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</w:t>
                          </w:r>
                          <w:r w:rsidR="007F7D32" w:rsidRPr="00C97D0B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>پیامک های</w:t>
                          </w:r>
                          <w:r w:rsidR="00254853" w:rsidRPr="00C97D0B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</w:t>
                          </w:r>
                          <w:r w:rsidRPr="00C97D0B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>سرويس</w:t>
                          </w:r>
                          <w:r w:rsidR="0014741D" w:rsidRPr="00C97D0B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>های</w:t>
                          </w:r>
                          <w:r w:rsidRPr="00C97D0B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</w:t>
                          </w:r>
                          <w:r w:rsidR="007F7D32" w:rsidRPr="00C97D0B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>سامانه پیامک</w:t>
                          </w:r>
                          <w:r w:rsidR="00C97D0B" w:rsidRPr="00C97D0B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(داینامیک</w:t>
                          </w:r>
                          <w:r w:rsidR="00C97D0B">
                            <w:rPr>
                              <w:rFonts w:cs="Nazanin" w:hint="cs"/>
                              <w:rtl/>
                            </w:rPr>
                            <w:t>)</w:t>
                          </w:r>
                        </w:p>
                      </w:tc>
                    </w:tr>
                    <w:tr w:rsidR="00FD70E6" w:rsidRPr="00C2003C" w:rsidTr="00DB6B1D">
                      <w:trPr>
                        <w:cantSplit/>
                        <w:trHeight w:hRule="exact" w:val="390"/>
                      </w:trPr>
                      <w:tc>
                        <w:tcPr>
                          <w:tcW w:w="2194" w:type="dxa"/>
                          <w:vMerge w:val="restart"/>
                          <w:vAlign w:val="center"/>
                        </w:tcPr>
                        <w:p w:rsidR="00FD70E6" w:rsidRPr="00C2003C" w:rsidRDefault="00FD70E6" w:rsidP="00DB6B1D">
                          <w:pPr>
                            <w:pStyle w:val="Heading4"/>
                            <w:rPr>
                              <w:rFonts w:cs="B Nazanin"/>
                              <w:szCs w:val="20"/>
                              <w:rtl/>
                            </w:rPr>
                          </w:pPr>
                          <w:r w:rsidRPr="00C2003C">
                            <w:rPr>
                              <w:rFonts w:cs="B Nazanin"/>
                              <w:szCs w:val="20"/>
                              <w:rtl/>
                            </w:rPr>
                            <w:t>نام صفت خاصه</w:t>
                          </w:r>
                        </w:p>
                      </w:tc>
                      <w:tc>
                        <w:tcPr>
                          <w:tcW w:w="2036" w:type="dxa"/>
                          <w:vMerge w:val="restart"/>
                          <w:vAlign w:val="center"/>
                        </w:tcPr>
                        <w:p w:rsidR="00FD70E6" w:rsidRPr="00C2003C" w:rsidRDefault="00FD70E6" w:rsidP="00DB6B1D">
                          <w:pPr>
                            <w:pStyle w:val="Heading2"/>
                            <w:rPr>
                              <w:rFonts w:cs="B Nazanin"/>
                              <w:szCs w:val="20"/>
                              <w:rtl/>
                            </w:rPr>
                          </w:pPr>
                          <w:r w:rsidRPr="00C2003C">
                            <w:rPr>
                              <w:rFonts w:cs="B Nazanin"/>
                              <w:szCs w:val="20"/>
                              <w:rtl/>
                            </w:rPr>
                            <w:t>نام فيلد</w:t>
                          </w:r>
                        </w:p>
                      </w:tc>
                      <w:tc>
                        <w:tcPr>
                          <w:tcW w:w="360" w:type="dxa"/>
                          <w:vMerge w:val="restart"/>
                          <w:textDirection w:val="btLr"/>
                          <w:vAlign w:val="center"/>
                        </w:tcPr>
                        <w:p w:rsidR="00FD70E6" w:rsidRPr="00C2003C" w:rsidRDefault="00FD70E6" w:rsidP="00DB6B1D">
                          <w:pPr>
                            <w:pStyle w:val="Heading3"/>
                            <w:ind w:left="113" w:right="113"/>
                            <w:rPr>
                              <w:rFonts w:cs="B Nazanin"/>
                              <w:rtl/>
                            </w:rPr>
                          </w:pPr>
                          <w:r w:rsidRPr="00C2003C">
                            <w:rPr>
                              <w:rFonts w:cs="B Nazanin"/>
                              <w:rtl/>
                            </w:rPr>
                            <w:t>نوع</w:t>
                          </w:r>
                        </w:p>
                      </w:tc>
                      <w:tc>
                        <w:tcPr>
                          <w:tcW w:w="360" w:type="dxa"/>
                          <w:vMerge w:val="restart"/>
                          <w:textDirection w:val="btLr"/>
                          <w:vAlign w:val="center"/>
                        </w:tcPr>
                        <w:p w:rsidR="00FD70E6" w:rsidRPr="00C2003C" w:rsidRDefault="00FD70E6" w:rsidP="00DB6B1D">
                          <w:pPr>
                            <w:pStyle w:val="Heading3"/>
                            <w:ind w:left="113" w:right="113"/>
                            <w:rPr>
                              <w:rFonts w:cs="B Nazanin"/>
                              <w:rtl/>
                            </w:rPr>
                          </w:pPr>
                          <w:r w:rsidRPr="00C2003C">
                            <w:rPr>
                              <w:rFonts w:cs="B Nazanin"/>
                              <w:rtl/>
                            </w:rPr>
                            <w:t>طول</w:t>
                          </w:r>
                        </w:p>
                      </w:tc>
                      <w:tc>
                        <w:tcPr>
                          <w:tcW w:w="540" w:type="dxa"/>
                          <w:vMerge w:val="restart"/>
                          <w:textDirection w:val="btLr"/>
                          <w:vAlign w:val="center"/>
                        </w:tcPr>
                        <w:p w:rsidR="00FD70E6" w:rsidRPr="00C2003C" w:rsidRDefault="00FD70E6" w:rsidP="00DB6B1D">
                          <w:pPr>
                            <w:pStyle w:val="Heading3"/>
                            <w:ind w:left="113" w:right="113"/>
                            <w:rPr>
                              <w:rFonts w:cs="B Nazanin"/>
                              <w:rtl/>
                            </w:rPr>
                          </w:pPr>
                          <w:r w:rsidRPr="00C2003C">
                            <w:rPr>
                              <w:rFonts w:cs="B Nazanin"/>
                              <w:rtl/>
                            </w:rPr>
                            <w:t>كليد</w:t>
                          </w:r>
                        </w:p>
                      </w:tc>
                      <w:tc>
                        <w:tcPr>
                          <w:tcW w:w="1620" w:type="dxa"/>
                          <w:gridSpan w:val="3"/>
                          <w:vAlign w:val="center"/>
                        </w:tcPr>
                        <w:p w:rsidR="00FD70E6" w:rsidRPr="00C2003C" w:rsidRDefault="00FD70E6" w:rsidP="00DB6B1D">
                          <w:pPr>
                            <w:ind w:left="113" w:right="113"/>
                            <w:jc w:val="center"/>
                            <w:rPr>
                              <w:rFonts w:cs="B Nazanin"/>
                              <w:b/>
                              <w:bCs/>
                              <w:szCs w:val="16"/>
                              <w:rtl/>
                            </w:rPr>
                          </w:pPr>
                          <w:r w:rsidRPr="00C2003C">
                            <w:rPr>
                              <w:rFonts w:cs="B Nazanin"/>
                              <w:szCs w:val="20"/>
                              <w:rtl/>
                            </w:rPr>
                            <w:t>شاخص</w:t>
                          </w:r>
                        </w:p>
                      </w:tc>
                      <w:tc>
                        <w:tcPr>
                          <w:tcW w:w="360" w:type="dxa"/>
                          <w:vMerge w:val="restart"/>
                          <w:tcBorders>
                            <w:right w:val="threeDEmboss" w:sz="6" w:space="0" w:color="auto"/>
                          </w:tcBorders>
                          <w:textDirection w:val="btLr"/>
                          <w:vAlign w:val="center"/>
                        </w:tcPr>
                        <w:p w:rsidR="00FD70E6" w:rsidRPr="00C2003C" w:rsidRDefault="00FD70E6" w:rsidP="00DB6B1D">
                          <w:pPr>
                            <w:ind w:left="113" w:right="113"/>
                            <w:jc w:val="center"/>
                            <w:rPr>
                              <w:rFonts w:cs="B Nazanin"/>
                              <w:b/>
                              <w:bCs/>
                              <w:szCs w:val="16"/>
                              <w:rtl/>
                            </w:rPr>
                          </w:pPr>
                          <w:r w:rsidRPr="00C2003C">
                            <w:rPr>
                              <w:rFonts w:cs="B Nazanin"/>
                              <w:b/>
                              <w:bCs/>
                              <w:szCs w:val="16"/>
                              <w:rtl/>
                            </w:rPr>
                            <w:t>اجباري</w:t>
                          </w:r>
                        </w:p>
                      </w:tc>
                      <w:tc>
                        <w:tcPr>
                          <w:tcW w:w="720" w:type="dxa"/>
                          <w:gridSpan w:val="2"/>
                          <w:tcBorders>
                            <w:left w:val="threeDEmboss" w:sz="6" w:space="0" w:color="auto"/>
                          </w:tcBorders>
                          <w:vAlign w:val="center"/>
                        </w:tcPr>
                        <w:p w:rsidR="00FD70E6" w:rsidRPr="00C2003C" w:rsidRDefault="00FD70E6" w:rsidP="00DB6B1D">
                          <w:pPr>
                            <w:jc w:val="center"/>
                            <w:rPr>
                              <w:rFonts w:cs="B Nazanin"/>
                              <w:b/>
                              <w:bCs/>
                              <w:szCs w:val="8"/>
                              <w:rtl/>
                            </w:rPr>
                          </w:pPr>
                        </w:p>
                        <w:p w:rsidR="00FD70E6" w:rsidRPr="00C2003C" w:rsidRDefault="00FD70E6" w:rsidP="00DB6B1D">
                          <w:pPr>
                            <w:jc w:val="center"/>
                            <w:rPr>
                              <w:rFonts w:cs="B Nazanin"/>
                              <w:b/>
                              <w:bCs/>
                              <w:szCs w:val="16"/>
                              <w:rtl/>
                            </w:rPr>
                          </w:pPr>
                          <w:r w:rsidRPr="00C2003C">
                            <w:rPr>
                              <w:rFonts w:cs="B Nazanin"/>
                              <w:b/>
                              <w:bCs/>
                              <w:szCs w:val="8"/>
                            </w:rPr>
                            <w:t>DB2</w:t>
                          </w:r>
                        </w:p>
                      </w:tc>
                      <w:tc>
                        <w:tcPr>
                          <w:tcW w:w="2970" w:type="dxa"/>
                          <w:vMerge w:val="restart"/>
                          <w:vAlign w:val="center"/>
                        </w:tcPr>
                        <w:p w:rsidR="00FD70E6" w:rsidRPr="00C2003C" w:rsidRDefault="00FD70E6" w:rsidP="00DB6B1D">
                          <w:pPr>
                            <w:pStyle w:val="Heading3"/>
                            <w:rPr>
                              <w:rFonts w:cs="B Nazanin"/>
                              <w:rtl/>
                            </w:rPr>
                          </w:pPr>
                          <w:r w:rsidRPr="00C2003C">
                            <w:rPr>
                              <w:rFonts w:cs="B Nazanin"/>
                              <w:rtl/>
                            </w:rPr>
                            <w:t>جدول / محدوديت/ دامنه/</w:t>
                          </w:r>
                        </w:p>
                        <w:p w:rsidR="00FD70E6" w:rsidRPr="00C2003C" w:rsidRDefault="00FD70E6" w:rsidP="00DB6B1D">
                          <w:pPr>
                            <w:pStyle w:val="Heading3"/>
                            <w:rPr>
                              <w:rFonts w:cs="B Nazanin"/>
                              <w:rtl/>
                            </w:rPr>
                          </w:pPr>
                          <w:r w:rsidRPr="00C2003C">
                            <w:rPr>
                              <w:rFonts w:cs="B Nazanin"/>
                              <w:rtl/>
                            </w:rPr>
                            <w:t>پيش فرض</w:t>
                          </w:r>
                        </w:p>
                      </w:tc>
                    </w:tr>
                    <w:tr w:rsidR="00FD70E6" w:rsidTr="00DB6B1D">
                      <w:trPr>
                        <w:cantSplit/>
                        <w:trHeight w:val="723"/>
                      </w:trPr>
                      <w:tc>
                        <w:tcPr>
                          <w:tcW w:w="2194" w:type="dxa"/>
                          <w:vMerge/>
                        </w:tcPr>
                        <w:p w:rsidR="00FD70E6" w:rsidRPr="00C2003C" w:rsidRDefault="00FD70E6">
                          <w:pPr>
                            <w:pStyle w:val="Heading4"/>
                            <w:rPr>
                              <w:rtl/>
                            </w:rPr>
                          </w:pPr>
                        </w:p>
                      </w:tc>
                      <w:tc>
                        <w:tcPr>
                          <w:tcW w:w="2036" w:type="dxa"/>
                          <w:vMerge/>
                        </w:tcPr>
                        <w:p w:rsidR="00FD70E6" w:rsidRPr="00C2003C" w:rsidRDefault="00FD70E6">
                          <w:pPr>
                            <w:pStyle w:val="Heading2"/>
                            <w:jc w:val="left"/>
                            <w:rPr>
                              <w:szCs w:val="20"/>
                              <w:rtl/>
                            </w:rPr>
                          </w:pPr>
                        </w:p>
                      </w:tc>
                      <w:tc>
                        <w:tcPr>
                          <w:tcW w:w="360" w:type="dxa"/>
                          <w:vMerge/>
                          <w:textDirection w:val="btLr"/>
                        </w:tcPr>
                        <w:p w:rsidR="00FD70E6" w:rsidRPr="00C2003C" w:rsidRDefault="00FD70E6">
                          <w:pPr>
                            <w:pStyle w:val="Heading3"/>
                            <w:ind w:left="113" w:right="113"/>
                            <w:rPr>
                              <w:rtl/>
                            </w:rPr>
                          </w:pPr>
                        </w:p>
                      </w:tc>
                      <w:tc>
                        <w:tcPr>
                          <w:tcW w:w="360" w:type="dxa"/>
                          <w:vMerge/>
                          <w:textDirection w:val="btLr"/>
                        </w:tcPr>
                        <w:p w:rsidR="00FD70E6" w:rsidRPr="00C2003C" w:rsidRDefault="00FD70E6">
                          <w:pPr>
                            <w:pStyle w:val="Heading3"/>
                            <w:ind w:left="113" w:right="113"/>
                            <w:rPr>
                              <w:rtl/>
                            </w:rPr>
                          </w:pPr>
                        </w:p>
                      </w:tc>
                      <w:tc>
                        <w:tcPr>
                          <w:tcW w:w="540" w:type="dxa"/>
                          <w:vMerge/>
                          <w:textDirection w:val="btLr"/>
                        </w:tcPr>
                        <w:p w:rsidR="00FD70E6" w:rsidRPr="00C2003C" w:rsidRDefault="00FD70E6">
                          <w:pPr>
                            <w:pStyle w:val="Heading3"/>
                            <w:ind w:left="113" w:right="113"/>
                            <w:rPr>
                              <w:rtl/>
                            </w:rPr>
                          </w:pPr>
                        </w:p>
                      </w:tc>
                      <w:tc>
                        <w:tcPr>
                          <w:tcW w:w="540" w:type="dxa"/>
                          <w:textDirection w:val="btLr"/>
                          <w:vAlign w:val="center"/>
                        </w:tcPr>
                        <w:p w:rsidR="00FD70E6" w:rsidRPr="00C2003C" w:rsidRDefault="00FD70E6" w:rsidP="00DB6B1D">
                          <w:pPr>
                            <w:pStyle w:val="Heading3"/>
                            <w:ind w:left="113" w:right="113"/>
                            <w:rPr>
                              <w:rFonts w:cs="B Nazanin"/>
                              <w:szCs w:val="16"/>
                            </w:rPr>
                          </w:pPr>
                          <w:r w:rsidRPr="00C2003C">
                            <w:rPr>
                              <w:rFonts w:cs="B Nazanin"/>
                              <w:szCs w:val="16"/>
                            </w:rPr>
                            <w:t>DPI0</w:t>
                          </w:r>
                        </w:p>
                      </w:tc>
                      <w:tc>
                        <w:tcPr>
                          <w:tcW w:w="540" w:type="dxa"/>
                          <w:textDirection w:val="btLr"/>
                          <w:vAlign w:val="center"/>
                        </w:tcPr>
                        <w:p w:rsidR="00FD70E6" w:rsidRPr="00C2003C" w:rsidRDefault="00FD70E6" w:rsidP="00DB6B1D">
                          <w:pPr>
                            <w:ind w:left="113" w:right="113"/>
                            <w:jc w:val="center"/>
                            <w:rPr>
                              <w:rFonts w:cs="B Nazanin"/>
                              <w:b/>
                              <w:bCs/>
                              <w:szCs w:val="16"/>
                              <w:rtl/>
                            </w:rPr>
                          </w:pPr>
                          <w:r w:rsidRPr="00C2003C">
                            <w:rPr>
                              <w:rFonts w:cs="B Nazanin"/>
                              <w:b/>
                              <w:bCs/>
                              <w:szCs w:val="16"/>
                            </w:rPr>
                            <w:t>MIS</w:t>
                          </w:r>
                        </w:p>
                      </w:tc>
                      <w:tc>
                        <w:tcPr>
                          <w:tcW w:w="540" w:type="dxa"/>
                          <w:textDirection w:val="btLr"/>
                          <w:vAlign w:val="center"/>
                        </w:tcPr>
                        <w:p w:rsidR="00FD70E6" w:rsidRPr="00C2003C" w:rsidRDefault="00FD70E6" w:rsidP="00DB6B1D">
                          <w:pPr>
                            <w:ind w:left="113" w:right="113"/>
                            <w:jc w:val="center"/>
                            <w:rPr>
                              <w:rFonts w:cs="B Nazanin"/>
                              <w:b/>
                              <w:bCs/>
                              <w:szCs w:val="16"/>
                              <w:rtl/>
                            </w:rPr>
                          </w:pPr>
                          <w:r w:rsidRPr="00C2003C">
                            <w:rPr>
                              <w:rFonts w:cs="B Nazanin"/>
                              <w:b/>
                              <w:bCs/>
                              <w:szCs w:val="16"/>
                            </w:rPr>
                            <w:t>REP</w:t>
                          </w:r>
                        </w:p>
                      </w:tc>
                      <w:tc>
                        <w:tcPr>
                          <w:tcW w:w="360" w:type="dxa"/>
                          <w:vMerge/>
                          <w:tcBorders>
                            <w:right w:val="threeDEmboss" w:sz="6" w:space="0" w:color="auto"/>
                          </w:tcBorders>
                          <w:textDirection w:val="btLr"/>
                        </w:tcPr>
                        <w:p w:rsidR="00FD70E6" w:rsidRPr="00C2003C" w:rsidRDefault="00FD70E6">
                          <w:pPr>
                            <w:ind w:left="113" w:right="113"/>
                            <w:rPr>
                              <w:rFonts w:cs="B Nazanin"/>
                              <w:b/>
                              <w:bCs/>
                              <w:szCs w:val="16"/>
                              <w:rtl/>
                            </w:rPr>
                          </w:pPr>
                        </w:p>
                      </w:tc>
                      <w:tc>
                        <w:tcPr>
                          <w:tcW w:w="360" w:type="dxa"/>
                          <w:tcBorders>
                            <w:left w:val="threeDEmboss" w:sz="6" w:space="0" w:color="auto"/>
                            <w:right w:val="threeDEmboss" w:sz="6" w:space="0" w:color="auto"/>
                          </w:tcBorders>
                          <w:textDirection w:val="btLr"/>
                          <w:vAlign w:val="center"/>
                        </w:tcPr>
                        <w:p w:rsidR="00FD70E6" w:rsidRPr="00C2003C" w:rsidRDefault="00FD70E6" w:rsidP="00DB6B1D">
                          <w:pPr>
                            <w:pStyle w:val="Heading6"/>
                            <w:rPr>
                              <w:rFonts w:cs="B Nazanin"/>
                              <w:rtl/>
                            </w:rPr>
                          </w:pPr>
                          <w:r w:rsidRPr="00C2003C">
                            <w:rPr>
                              <w:rFonts w:cs="B Nazanin"/>
                              <w:rtl/>
                            </w:rPr>
                            <w:t>نوع</w:t>
                          </w:r>
                        </w:p>
                      </w:tc>
                      <w:tc>
                        <w:tcPr>
                          <w:tcW w:w="360" w:type="dxa"/>
                          <w:tcBorders>
                            <w:left w:val="threeDEmboss" w:sz="6" w:space="0" w:color="auto"/>
                          </w:tcBorders>
                          <w:textDirection w:val="btLr"/>
                          <w:vAlign w:val="center"/>
                        </w:tcPr>
                        <w:p w:rsidR="00FD70E6" w:rsidRPr="008B4E1F" w:rsidRDefault="00FD70E6" w:rsidP="00DB6B1D">
                          <w:pPr>
                            <w:pStyle w:val="Heading6"/>
                            <w:rPr>
                              <w:rFonts w:cs="B Nazanin"/>
                              <w:szCs w:val="18"/>
                              <w:rtl/>
                            </w:rPr>
                          </w:pPr>
                          <w:r w:rsidRPr="00C2003C">
                            <w:rPr>
                              <w:rFonts w:cs="B Nazanin"/>
                              <w:rtl/>
                            </w:rPr>
                            <w:t>طول</w:t>
                          </w:r>
                        </w:p>
                      </w:tc>
                      <w:tc>
                        <w:tcPr>
                          <w:tcW w:w="2970" w:type="dxa"/>
                          <w:vMerge/>
                        </w:tcPr>
                        <w:p w:rsidR="00FD70E6" w:rsidRDefault="00FD70E6">
                          <w:pPr>
                            <w:pStyle w:val="Heading3"/>
                            <w:rPr>
                              <w:rtl/>
                            </w:rPr>
                          </w:pPr>
                        </w:p>
                      </w:tc>
                    </w:tr>
                    <w:tr w:rsidR="00FD70E6" w:rsidTr="00DB6B1D">
                      <w:trPr>
                        <w:cantSplit/>
                        <w:trHeight w:val="11455"/>
                      </w:trPr>
                      <w:tc>
                        <w:tcPr>
                          <w:tcW w:w="2194" w:type="dxa"/>
                        </w:tcPr>
                        <w:p w:rsidR="00FD70E6" w:rsidRPr="001F361F" w:rsidRDefault="00FD70E6">
                          <w:pPr>
                            <w:rPr>
                              <w:rFonts w:cs="B Nazanin"/>
                              <w:szCs w:val="20"/>
                              <w:rtl/>
                            </w:rPr>
                          </w:pPr>
                        </w:p>
                      </w:tc>
                      <w:tc>
                        <w:tcPr>
                          <w:tcW w:w="2036" w:type="dxa"/>
                        </w:tcPr>
                        <w:p w:rsidR="00FD70E6" w:rsidRPr="001F361F" w:rsidRDefault="00FD70E6" w:rsidP="00DB6B1D">
                          <w:pPr>
                            <w:bidi w:val="0"/>
                            <w:rPr>
                              <w:rFonts w:cs="B Nazanin"/>
                              <w:szCs w:val="20"/>
                              <w:rtl/>
                            </w:rPr>
                          </w:pPr>
                        </w:p>
                      </w:tc>
                      <w:tc>
                        <w:tcPr>
                          <w:tcW w:w="360" w:type="dxa"/>
                        </w:tcPr>
                        <w:p w:rsidR="00FD70E6" w:rsidRPr="00413B14" w:rsidRDefault="00FD70E6" w:rsidP="00DB6B1D">
                          <w:pPr>
                            <w:jc w:val="center"/>
                            <w:rPr>
                              <w:rFonts w:cs="B Nazanin"/>
                              <w:sz w:val="16"/>
                              <w:szCs w:val="16"/>
                              <w:rtl/>
                            </w:rPr>
                          </w:pPr>
                        </w:p>
                      </w:tc>
                      <w:tc>
                        <w:tcPr>
                          <w:tcW w:w="360" w:type="dxa"/>
                        </w:tcPr>
                        <w:p w:rsidR="00FD70E6" w:rsidRPr="00413B14" w:rsidRDefault="00FD70E6" w:rsidP="00DB6B1D">
                          <w:pPr>
                            <w:jc w:val="center"/>
                            <w:rPr>
                              <w:rFonts w:cs="B Nazanin"/>
                              <w:sz w:val="16"/>
                              <w:szCs w:val="16"/>
                              <w:rtl/>
                            </w:rPr>
                          </w:pPr>
                        </w:p>
                      </w:tc>
                      <w:tc>
                        <w:tcPr>
                          <w:tcW w:w="540" w:type="dxa"/>
                        </w:tcPr>
                        <w:p w:rsidR="00FD70E6" w:rsidRPr="00413B14" w:rsidRDefault="00FD70E6" w:rsidP="00DB6B1D">
                          <w:pPr>
                            <w:jc w:val="center"/>
                            <w:rPr>
                              <w:rFonts w:cs="B Nazanin"/>
                              <w:sz w:val="16"/>
                              <w:szCs w:val="16"/>
                              <w:rtl/>
                            </w:rPr>
                          </w:pPr>
                        </w:p>
                      </w:tc>
                      <w:tc>
                        <w:tcPr>
                          <w:tcW w:w="540" w:type="dxa"/>
                        </w:tcPr>
                        <w:p w:rsidR="00FD70E6" w:rsidRPr="00413B14" w:rsidRDefault="00FD70E6" w:rsidP="00DB6B1D">
                          <w:pPr>
                            <w:jc w:val="center"/>
                            <w:rPr>
                              <w:rFonts w:cs="B Nazanin"/>
                              <w:sz w:val="16"/>
                              <w:szCs w:val="16"/>
                              <w:lang w:bidi="fa-IR"/>
                            </w:rPr>
                          </w:pPr>
                        </w:p>
                      </w:tc>
                      <w:tc>
                        <w:tcPr>
                          <w:tcW w:w="540" w:type="dxa"/>
                        </w:tcPr>
                        <w:p w:rsidR="00FD70E6" w:rsidRPr="00413B14" w:rsidRDefault="00FD70E6" w:rsidP="00DB6B1D">
                          <w:pPr>
                            <w:jc w:val="center"/>
                            <w:rPr>
                              <w:rFonts w:cs="B Nazanin"/>
                              <w:sz w:val="16"/>
                              <w:szCs w:val="16"/>
                              <w:lang w:bidi="fa-IR"/>
                            </w:rPr>
                          </w:pPr>
                        </w:p>
                      </w:tc>
                      <w:tc>
                        <w:tcPr>
                          <w:tcW w:w="540" w:type="dxa"/>
                        </w:tcPr>
                        <w:p w:rsidR="00FD70E6" w:rsidRPr="00413B14" w:rsidRDefault="00FD70E6" w:rsidP="00DB6B1D">
                          <w:pPr>
                            <w:jc w:val="center"/>
                            <w:rPr>
                              <w:rFonts w:cs="B Nazanin"/>
                              <w:sz w:val="16"/>
                              <w:szCs w:val="16"/>
                              <w:lang w:bidi="fa-IR"/>
                            </w:rPr>
                          </w:pPr>
                        </w:p>
                      </w:tc>
                      <w:tc>
                        <w:tcPr>
                          <w:tcW w:w="360" w:type="dxa"/>
                          <w:tcBorders>
                            <w:right w:val="threeDEmboss" w:sz="6" w:space="0" w:color="auto"/>
                          </w:tcBorders>
                        </w:tcPr>
                        <w:p w:rsidR="00FD70E6" w:rsidRPr="00413B14" w:rsidRDefault="00FD70E6" w:rsidP="00DB6B1D">
                          <w:pPr>
                            <w:jc w:val="center"/>
                            <w:rPr>
                              <w:rFonts w:cs="B Nazanin"/>
                              <w:sz w:val="16"/>
                              <w:szCs w:val="16"/>
                              <w:rtl/>
                            </w:rPr>
                          </w:pPr>
                        </w:p>
                      </w:tc>
                      <w:tc>
                        <w:tcPr>
                          <w:tcW w:w="360" w:type="dxa"/>
                          <w:tcBorders>
                            <w:left w:val="threeDEmboss" w:sz="6" w:space="0" w:color="auto"/>
                            <w:right w:val="threeDEmboss" w:sz="6" w:space="0" w:color="auto"/>
                          </w:tcBorders>
                        </w:tcPr>
                        <w:p w:rsidR="00FD70E6" w:rsidRPr="00413B14" w:rsidRDefault="00FD70E6" w:rsidP="00DB6B1D">
                          <w:pPr>
                            <w:jc w:val="center"/>
                            <w:rPr>
                              <w:rFonts w:cs="B Nazanin"/>
                              <w:sz w:val="16"/>
                              <w:szCs w:val="16"/>
                              <w:rtl/>
                            </w:rPr>
                          </w:pPr>
                        </w:p>
                      </w:tc>
                      <w:tc>
                        <w:tcPr>
                          <w:tcW w:w="360" w:type="dxa"/>
                          <w:tcBorders>
                            <w:left w:val="threeDEmboss" w:sz="6" w:space="0" w:color="auto"/>
                          </w:tcBorders>
                        </w:tcPr>
                        <w:p w:rsidR="00FD70E6" w:rsidRPr="00413B14" w:rsidRDefault="00FD70E6" w:rsidP="00DB6B1D">
                          <w:pPr>
                            <w:jc w:val="center"/>
                            <w:rPr>
                              <w:rFonts w:cs="B Nazanin"/>
                              <w:sz w:val="16"/>
                              <w:szCs w:val="16"/>
                              <w:rtl/>
                            </w:rPr>
                          </w:pPr>
                        </w:p>
                      </w:tc>
                      <w:tc>
                        <w:tcPr>
                          <w:tcW w:w="2970" w:type="dxa"/>
                        </w:tcPr>
                        <w:p w:rsidR="00FD70E6" w:rsidRPr="001F361F" w:rsidRDefault="00FD70E6">
                          <w:pPr>
                            <w:tabs>
                              <w:tab w:val="left" w:pos="537"/>
                            </w:tabs>
                            <w:rPr>
                              <w:rFonts w:cs="B Nazanin"/>
                              <w:szCs w:val="20"/>
                              <w:rtl/>
                            </w:rPr>
                          </w:pPr>
                        </w:p>
                      </w:tc>
                    </w:tr>
                  </w:tbl>
                  <w:p w:rsidR="00FD70E6" w:rsidRDefault="00FD70E6">
                    <w:pPr>
                      <w:rPr>
                        <w:rtl/>
                      </w:rPr>
                    </w:pPr>
                  </w:p>
                  <w:p w:rsidR="00FD70E6" w:rsidRDefault="00FD70E6">
                    <w:pPr>
                      <w:rPr>
                        <w:rtl/>
                      </w:rPr>
                    </w:pPr>
                  </w:p>
                  <w:p w:rsidR="00FD70E6" w:rsidRDefault="00FD70E6">
                    <w:pPr>
                      <w:rPr>
                        <w:rtl/>
                      </w:rPr>
                    </w:pPr>
                  </w:p>
                  <w:p w:rsidR="00FD70E6" w:rsidRDefault="00FD70E6">
                    <w:pPr>
                      <w:rPr>
                        <w:rtl/>
                      </w:rPr>
                    </w:pPr>
                  </w:p>
                  <w:p w:rsidR="00FD70E6" w:rsidRDefault="00FD70E6">
                    <w:pPr>
                      <w:rPr>
                        <w:rtl/>
                      </w:rPr>
                    </w:pPr>
                  </w:p>
                  <w:p w:rsidR="00FD70E6" w:rsidRDefault="00FD70E6">
                    <w:pPr>
                      <w:rPr>
                        <w:rtl/>
                      </w:rPr>
                    </w:pPr>
                  </w:p>
                  <w:p w:rsidR="00FD70E6" w:rsidRDefault="00FD70E6">
                    <w:pPr>
                      <w:rPr>
                        <w:rtl/>
                      </w:rPr>
                    </w:pPr>
                  </w:p>
                  <w:p w:rsidR="00FD70E6" w:rsidRDefault="00FD70E6">
                    <w:pPr>
                      <w:rPr>
                        <w:rtl/>
                      </w:rPr>
                    </w:pPr>
                  </w:p>
                  <w:p w:rsidR="00FD70E6" w:rsidRDefault="00FD70E6">
                    <w:pPr>
                      <w:rPr>
                        <w:rtl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356F" w:rsidRDefault="0036356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7A67" w:rsidRDefault="00347A67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E17DF5"/>
    <w:multiLevelType w:val="hybridMultilevel"/>
    <w:tmpl w:val="70980088"/>
    <w:lvl w:ilvl="0" w:tplc="77AEAC32">
      <w:numFmt w:val="bullet"/>
      <w:lvlText w:val="-"/>
      <w:lvlJc w:val="left"/>
      <w:pPr>
        <w:ind w:left="720" w:hanging="360"/>
      </w:pPr>
      <w:rPr>
        <w:rFonts w:ascii="Calibri" w:eastAsia="Times New Roman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75999"/>
    <w:multiLevelType w:val="hybridMultilevel"/>
    <w:tmpl w:val="5B565E44"/>
    <w:lvl w:ilvl="0" w:tplc="770218CA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13E24"/>
    <w:multiLevelType w:val="hybridMultilevel"/>
    <w:tmpl w:val="AD262814"/>
    <w:lvl w:ilvl="0" w:tplc="3DC049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3A6142"/>
    <w:multiLevelType w:val="hybridMultilevel"/>
    <w:tmpl w:val="BAE8F07E"/>
    <w:lvl w:ilvl="0" w:tplc="3BEE981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623C92"/>
    <w:multiLevelType w:val="hybridMultilevel"/>
    <w:tmpl w:val="BAE8F07E"/>
    <w:lvl w:ilvl="0" w:tplc="3BEE981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E04ED3"/>
    <w:multiLevelType w:val="hybridMultilevel"/>
    <w:tmpl w:val="B6928D5C"/>
    <w:lvl w:ilvl="0" w:tplc="5F28DC5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5D5D18"/>
    <w:multiLevelType w:val="hybridMultilevel"/>
    <w:tmpl w:val="B7CC8808"/>
    <w:lvl w:ilvl="0" w:tplc="D01E92B6"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006A27"/>
    <w:multiLevelType w:val="hybridMultilevel"/>
    <w:tmpl w:val="9CE21D88"/>
    <w:lvl w:ilvl="0" w:tplc="A912C07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A94BA9"/>
    <w:multiLevelType w:val="hybridMultilevel"/>
    <w:tmpl w:val="06CE5868"/>
    <w:lvl w:ilvl="0" w:tplc="CAB4115E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6526"/>
    <w:rsid w:val="0000019C"/>
    <w:rsid w:val="000143C4"/>
    <w:rsid w:val="00017D8A"/>
    <w:rsid w:val="00036CC0"/>
    <w:rsid w:val="00047D3B"/>
    <w:rsid w:val="00052219"/>
    <w:rsid w:val="00055576"/>
    <w:rsid w:val="00064AA3"/>
    <w:rsid w:val="00066035"/>
    <w:rsid w:val="000676AB"/>
    <w:rsid w:val="000733BA"/>
    <w:rsid w:val="000765CC"/>
    <w:rsid w:val="00083585"/>
    <w:rsid w:val="000842C5"/>
    <w:rsid w:val="000863F0"/>
    <w:rsid w:val="000A6E53"/>
    <w:rsid w:val="000A6F25"/>
    <w:rsid w:val="000B572C"/>
    <w:rsid w:val="000C5F86"/>
    <w:rsid w:val="000C7041"/>
    <w:rsid w:val="000C7F35"/>
    <w:rsid w:val="000E06C4"/>
    <w:rsid w:val="000E5252"/>
    <w:rsid w:val="000E699A"/>
    <w:rsid w:val="00106029"/>
    <w:rsid w:val="00122710"/>
    <w:rsid w:val="001328B8"/>
    <w:rsid w:val="00132A04"/>
    <w:rsid w:val="00134B8B"/>
    <w:rsid w:val="00135DA5"/>
    <w:rsid w:val="001376BC"/>
    <w:rsid w:val="00140460"/>
    <w:rsid w:val="0014741D"/>
    <w:rsid w:val="001506E7"/>
    <w:rsid w:val="00152C1B"/>
    <w:rsid w:val="00153AAA"/>
    <w:rsid w:val="00154246"/>
    <w:rsid w:val="001616DC"/>
    <w:rsid w:val="001709D3"/>
    <w:rsid w:val="0017325F"/>
    <w:rsid w:val="00187D0A"/>
    <w:rsid w:val="00193C58"/>
    <w:rsid w:val="001940F1"/>
    <w:rsid w:val="001B437B"/>
    <w:rsid w:val="001C37E7"/>
    <w:rsid w:val="001C70BA"/>
    <w:rsid w:val="001D236B"/>
    <w:rsid w:val="001D476F"/>
    <w:rsid w:val="001D5035"/>
    <w:rsid w:val="001D50C9"/>
    <w:rsid w:val="001E2CB8"/>
    <w:rsid w:val="001E643D"/>
    <w:rsid w:val="001F3011"/>
    <w:rsid w:val="002028C7"/>
    <w:rsid w:val="00220882"/>
    <w:rsid w:val="00230F6B"/>
    <w:rsid w:val="00233E2B"/>
    <w:rsid w:val="00237A7F"/>
    <w:rsid w:val="00237B04"/>
    <w:rsid w:val="002506A0"/>
    <w:rsid w:val="00252ECF"/>
    <w:rsid w:val="00254853"/>
    <w:rsid w:val="00255FF0"/>
    <w:rsid w:val="00263A37"/>
    <w:rsid w:val="00267C2B"/>
    <w:rsid w:val="00290C02"/>
    <w:rsid w:val="0029594F"/>
    <w:rsid w:val="0029647B"/>
    <w:rsid w:val="002C355C"/>
    <w:rsid w:val="002C5EAB"/>
    <w:rsid w:val="002C625E"/>
    <w:rsid w:val="002D019B"/>
    <w:rsid w:val="002D318E"/>
    <w:rsid w:val="002D48BF"/>
    <w:rsid w:val="002D4CB3"/>
    <w:rsid w:val="002E1235"/>
    <w:rsid w:val="002E30B7"/>
    <w:rsid w:val="002E7648"/>
    <w:rsid w:val="002F1A94"/>
    <w:rsid w:val="002F1D95"/>
    <w:rsid w:val="002F5B17"/>
    <w:rsid w:val="00310EF0"/>
    <w:rsid w:val="00315E3C"/>
    <w:rsid w:val="003212E0"/>
    <w:rsid w:val="00322431"/>
    <w:rsid w:val="00324501"/>
    <w:rsid w:val="00330662"/>
    <w:rsid w:val="00330830"/>
    <w:rsid w:val="00335876"/>
    <w:rsid w:val="0034141D"/>
    <w:rsid w:val="00347A67"/>
    <w:rsid w:val="0035240B"/>
    <w:rsid w:val="003529BB"/>
    <w:rsid w:val="00354670"/>
    <w:rsid w:val="00356BCB"/>
    <w:rsid w:val="00361BB6"/>
    <w:rsid w:val="00362B92"/>
    <w:rsid w:val="0036356F"/>
    <w:rsid w:val="0036464B"/>
    <w:rsid w:val="00381CD0"/>
    <w:rsid w:val="00385CE9"/>
    <w:rsid w:val="003B34CE"/>
    <w:rsid w:val="003B4D9B"/>
    <w:rsid w:val="003C3E17"/>
    <w:rsid w:val="003C6577"/>
    <w:rsid w:val="003D188C"/>
    <w:rsid w:val="003D25EE"/>
    <w:rsid w:val="003D51A4"/>
    <w:rsid w:val="003E1CCE"/>
    <w:rsid w:val="003F5457"/>
    <w:rsid w:val="003F6CDB"/>
    <w:rsid w:val="00406654"/>
    <w:rsid w:val="00407CEA"/>
    <w:rsid w:val="00414627"/>
    <w:rsid w:val="00416B8E"/>
    <w:rsid w:val="00417478"/>
    <w:rsid w:val="00417C50"/>
    <w:rsid w:val="00423001"/>
    <w:rsid w:val="00435E67"/>
    <w:rsid w:val="004376FC"/>
    <w:rsid w:val="00440E19"/>
    <w:rsid w:val="004427C5"/>
    <w:rsid w:val="00442A6E"/>
    <w:rsid w:val="00442DDF"/>
    <w:rsid w:val="0045732C"/>
    <w:rsid w:val="00470E3F"/>
    <w:rsid w:val="00474FD4"/>
    <w:rsid w:val="004808E1"/>
    <w:rsid w:val="004817AB"/>
    <w:rsid w:val="00490B97"/>
    <w:rsid w:val="00490F5B"/>
    <w:rsid w:val="0049191D"/>
    <w:rsid w:val="0049396F"/>
    <w:rsid w:val="004B4C4B"/>
    <w:rsid w:val="004C060C"/>
    <w:rsid w:val="004D7F79"/>
    <w:rsid w:val="004E592A"/>
    <w:rsid w:val="004F0362"/>
    <w:rsid w:val="004F3CF3"/>
    <w:rsid w:val="004F56F5"/>
    <w:rsid w:val="004F65A1"/>
    <w:rsid w:val="005039D9"/>
    <w:rsid w:val="00507AA4"/>
    <w:rsid w:val="00511945"/>
    <w:rsid w:val="00516059"/>
    <w:rsid w:val="00530498"/>
    <w:rsid w:val="00536FB4"/>
    <w:rsid w:val="00543E8B"/>
    <w:rsid w:val="005471B7"/>
    <w:rsid w:val="00555644"/>
    <w:rsid w:val="005654CD"/>
    <w:rsid w:val="00571F84"/>
    <w:rsid w:val="00573AD1"/>
    <w:rsid w:val="00575ED4"/>
    <w:rsid w:val="00576804"/>
    <w:rsid w:val="0058199E"/>
    <w:rsid w:val="00584982"/>
    <w:rsid w:val="00587A83"/>
    <w:rsid w:val="00587E87"/>
    <w:rsid w:val="005976E3"/>
    <w:rsid w:val="005A3674"/>
    <w:rsid w:val="005A4CCE"/>
    <w:rsid w:val="005A5F01"/>
    <w:rsid w:val="005B23B8"/>
    <w:rsid w:val="005C0F59"/>
    <w:rsid w:val="005C57EB"/>
    <w:rsid w:val="005C6322"/>
    <w:rsid w:val="005E7CC0"/>
    <w:rsid w:val="005F0914"/>
    <w:rsid w:val="00601F4E"/>
    <w:rsid w:val="00604EF7"/>
    <w:rsid w:val="00606830"/>
    <w:rsid w:val="00607208"/>
    <w:rsid w:val="00615293"/>
    <w:rsid w:val="006255B7"/>
    <w:rsid w:val="00656813"/>
    <w:rsid w:val="00666FA3"/>
    <w:rsid w:val="00670145"/>
    <w:rsid w:val="00671C20"/>
    <w:rsid w:val="00677E62"/>
    <w:rsid w:val="0068704F"/>
    <w:rsid w:val="00687865"/>
    <w:rsid w:val="006957D4"/>
    <w:rsid w:val="00696C2C"/>
    <w:rsid w:val="006A17FE"/>
    <w:rsid w:val="006A1F05"/>
    <w:rsid w:val="006A7F50"/>
    <w:rsid w:val="006B01A8"/>
    <w:rsid w:val="006B27B2"/>
    <w:rsid w:val="006B7447"/>
    <w:rsid w:val="006C23C1"/>
    <w:rsid w:val="006D1498"/>
    <w:rsid w:val="007069E8"/>
    <w:rsid w:val="00707811"/>
    <w:rsid w:val="0071310E"/>
    <w:rsid w:val="007172C9"/>
    <w:rsid w:val="007221D3"/>
    <w:rsid w:val="00724DC0"/>
    <w:rsid w:val="00736862"/>
    <w:rsid w:val="00742DDC"/>
    <w:rsid w:val="00744D7B"/>
    <w:rsid w:val="00745849"/>
    <w:rsid w:val="0074705E"/>
    <w:rsid w:val="00755532"/>
    <w:rsid w:val="00763881"/>
    <w:rsid w:val="00763F25"/>
    <w:rsid w:val="00765202"/>
    <w:rsid w:val="00797C49"/>
    <w:rsid w:val="007A0BF6"/>
    <w:rsid w:val="007A4423"/>
    <w:rsid w:val="007A4CAD"/>
    <w:rsid w:val="007A6CBA"/>
    <w:rsid w:val="007B2548"/>
    <w:rsid w:val="007B7D20"/>
    <w:rsid w:val="007C41FD"/>
    <w:rsid w:val="007C54DF"/>
    <w:rsid w:val="007D35D2"/>
    <w:rsid w:val="007E63E3"/>
    <w:rsid w:val="007E693A"/>
    <w:rsid w:val="007F5D8B"/>
    <w:rsid w:val="007F7D32"/>
    <w:rsid w:val="00800416"/>
    <w:rsid w:val="00806881"/>
    <w:rsid w:val="008072A5"/>
    <w:rsid w:val="008105A7"/>
    <w:rsid w:val="00813B10"/>
    <w:rsid w:val="008143F4"/>
    <w:rsid w:val="008169DB"/>
    <w:rsid w:val="0082069B"/>
    <w:rsid w:val="00820E84"/>
    <w:rsid w:val="008213B5"/>
    <w:rsid w:val="00823EAD"/>
    <w:rsid w:val="00826FAC"/>
    <w:rsid w:val="00836713"/>
    <w:rsid w:val="00836E40"/>
    <w:rsid w:val="00843F72"/>
    <w:rsid w:val="00873AC6"/>
    <w:rsid w:val="008741CE"/>
    <w:rsid w:val="00875C57"/>
    <w:rsid w:val="008764ED"/>
    <w:rsid w:val="0088181B"/>
    <w:rsid w:val="00882A56"/>
    <w:rsid w:val="008839EC"/>
    <w:rsid w:val="00883BB6"/>
    <w:rsid w:val="00884743"/>
    <w:rsid w:val="0089725B"/>
    <w:rsid w:val="008A01E5"/>
    <w:rsid w:val="008A1455"/>
    <w:rsid w:val="008A585F"/>
    <w:rsid w:val="008A6485"/>
    <w:rsid w:val="008B56C1"/>
    <w:rsid w:val="008C1F3B"/>
    <w:rsid w:val="008C4F37"/>
    <w:rsid w:val="008D2F23"/>
    <w:rsid w:val="008D67C9"/>
    <w:rsid w:val="008E24D5"/>
    <w:rsid w:val="008F3976"/>
    <w:rsid w:val="008F3ADE"/>
    <w:rsid w:val="008F5796"/>
    <w:rsid w:val="00902E03"/>
    <w:rsid w:val="00905B85"/>
    <w:rsid w:val="00911125"/>
    <w:rsid w:val="00911877"/>
    <w:rsid w:val="00915A43"/>
    <w:rsid w:val="00930809"/>
    <w:rsid w:val="0093315A"/>
    <w:rsid w:val="009660FF"/>
    <w:rsid w:val="0097188C"/>
    <w:rsid w:val="00980DBE"/>
    <w:rsid w:val="00982EE9"/>
    <w:rsid w:val="009866CF"/>
    <w:rsid w:val="00986F6A"/>
    <w:rsid w:val="009911C5"/>
    <w:rsid w:val="00993EED"/>
    <w:rsid w:val="00994A6F"/>
    <w:rsid w:val="009A7620"/>
    <w:rsid w:val="009B4290"/>
    <w:rsid w:val="009B7357"/>
    <w:rsid w:val="009C7A15"/>
    <w:rsid w:val="009D271A"/>
    <w:rsid w:val="009D3E14"/>
    <w:rsid w:val="009D69FC"/>
    <w:rsid w:val="009E0911"/>
    <w:rsid w:val="009E24BB"/>
    <w:rsid w:val="009E666D"/>
    <w:rsid w:val="00A14A4B"/>
    <w:rsid w:val="00A1653A"/>
    <w:rsid w:val="00A16635"/>
    <w:rsid w:val="00A170F9"/>
    <w:rsid w:val="00A428AF"/>
    <w:rsid w:val="00A432F2"/>
    <w:rsid w:val="00A521E1"/>
    <w:rsid w:val="00A623D9"/>
    <w:rsid w:val="00A80CBF"/>
    <w:rsid w:val="00A81D8D"/>
    <w:rsid w:val="00A85D63"/>
    <w:rsid w:val="00AA1A74"/>
    <w:rsid w:val="00AA3E53"/>
    <w:rsid w:val="00AC7B3C"/>
    <w:rsid w:val="00AD07D7"/>
    <w:rsid w:val="00AE661E"/>
    <w:rsid w:val="00AE7145"/>
    <w:rsid w:val="00AF28D0"/>
    <w:rsid w:val="00AF4202"/>
    <w:rsid w:val="00B1078E"/>
    <w:rsid w:val="00B10B1D"/>
    <w:rsid w:val="00B21451"/>
    <w:rsid w:val="00B21493"/>
    <w:rsid w:val="00B24D29"/>
    <w:rsid w:val="00B2687E"/>
    <w:rsid w:val="00B34EE4"/>
    <w:rsid w:val="00B37315"/>
    <w:rsid w:val="00B56BF0"/>
    <w:rsid w:val="00B601F9"/>
    <w:rsid w:val="00B633A9"/>
    <w:rsid w:val="00B65D1B"/>
    <w:rsid w:val="00B72709"/>
    <w:rsid w:val="00B77B20"/>
    <w:rsid w:val="00B814BE"/>
    <w:rsid w:val="00B82671"/>
    <w:rsid w:val="00BA18AA"/>
    <w:rsid w:val="00BB507D"/>
    <w:rsid w:val="00BC019F"/>
    <w:rsid w:val="00BC1EC2"/>
    <w:rsid w:val="00BC2B7C"/>
    <w:rsid w:val="00BC2C83"/>
    <w:rsid w:val="00BC3F9D"/>
    <w:rsid w:val="00BC4677"/>
    <w:rsid w:val="00BE4F61"/>
    <w:rsid w:val="00BE6006"/>
    <w:rsid w:val="00BE73B9"/>
    <w:rsid w:val="00C0616A"/>
    <w:rsid w:val="00C06526"/>
    <w:rsid w:val="00C2003C"/>
    <w:rsid w:val="00C22345"/>
    <w:rsid w:val="00C236C6"/>
    <w:rsid w:val="00C30369"/>
    <w:rsid w:val="00C311B9"/>
    <w:rsid w:val="00C3639F"/>
    <w:rsid w:val="00C52496"/>
    <w:rsid w:val="00C54D86"/>
    <w:rsid w:val="00C566F3"/>
    <w:rsid w:val="00C63D5D"/>
    <w:rsid w:val="00C652B5"/>
    <w:rsid w:val="00C67253"/>
    <w:rsid w:val="00C67B1A"/>
    <w:rsid w:val="00C70EAF"/>
    <w:rsid w:val="00C74971"/>
    <w:rsid w:val="00C8384E"/>
    <w:rsid w:val="00C84670"/>
    <w:rsid w:val="00C945D1"/>
    <w:rsid w:val="00C97D0B"/>
    <w:rsid w:val="00CA2FFE"/>
    <w:rsid w:val="00CA54AD"/>
    <w:rsid w:val="00CA738F"/>
    <w:rsid w:val="00CC3797"/>
    <w:rsid w:val="00CC3DD1"/>
    <w:rsid w:val="00CC3F32"/>
    <w:rsid w:val="00CF0981"/>
    <w:rsid w:val="00CF4912"/>
    <w:rsid w:val="00CF4973"/>
    <w:rsid w:val="00CF616E"/>
    <w:rsid w:val="00D11066"/>
    <w:rsid w:val="00D1496B"/>
    <w:rsid w:val="00D413A4"/>
    <w:rsid w:val="00D44D08"/>
    <w:rsid w:val="00D5586C"/>
    <w:rsid w:val="00D62EE7"/>
    <w:rsid w:val="00D70092"/>
    <w:rsid w:val="00D70F54"/>
    <w:rsid w:val="00D7116C"/>
    <w:rsid w:val="00D95B00"/>
    <w:rsid w:val="00D97225"/>
    <w:rsid w:val="00DA0A28"/>
    <w:rsid w:val="00DA0E25"/>
    <w:rsid w:val="00DA29C2"/>
    <w:rsid w:val="00DA6F75"/>
    <w:rsid w:val="00DB2CF5"/>
    <w:rsid w:val="00DB6B1D"/>
    <w:rsid w:val="00DD0EA2"/>
    <w:rsid w:val="00DD26A5"/>
    <w:rsid w:val="00DE43F4"/>
    <w:rsid w:val="00DE52C8"/>
    <w:rsid w:val="00DF1059"/>
    <w:rsid w:val="00DF2F53"/>
    <w:rsid w:val="00DF58FE"/>
    <w:rsid w:val="00E058B8"/>
    <w:rsid w:val="00E21109"/>
    <w:rsid w:val="00E22526"/>
    <w:rsid w:val="00E254AB"/>
    <w:rsid w:val="00E44290"/>
    <w:rsid w:val="00E467A5"/>
    <w:rsid w:val="00E523C0"/>
    <w:rsid w:val="00E70100"/>
    <w:rsid w:val="00E748B9"/>
    <w:rsid w:val="00E86454"/>
    <w:rsid w:val="00E93495"/>
    <w:rsid w:val="00E935CE"/>
    <w:rsid w:val="00E93F23"/>
    <w:rsid w:val="00E97252"/>
    <w:rsid w:val="00EA1AE0"/>
    <w:rsid w:val="00EB16DF"/>
    <w:rsid w:val="00EB173D"/>
    <w:rsid w:val="00EB2B3E"/>
    <w:rsid w:val="00EB3D1A"/>
    <w:rsid w:val="00EB799C"/>
    <w:rsid w:val="00EC321F"/>
    <w:rsid w:val="00EC389F"/>
    <w:rsid w:val="00EC5450"/>
    <w:rsid w:val="00EC7F97"/>
    <w:rsid w:val="00ED025A"/>
    <w:rsid w:val="00ED02A8"/>
    <w:rsid w:val="00ED29E2"/>
    <w:rsid w:val="00EE0897"/>
    <w:rsid w:val="00EE0BA8"/>
    <w:rsid w:val="00EE6BAA"/>
    <w:rsid w:val="00F03C2C"/>
    <w:rsid w:val="00F03FDD"/>
    <w:rsid w:val="00F0657D"/>
    <w:rsid w:val="00F105A7"/>
    <w:rsid w:val="00F20DE9"/>
    <w:rsid w:val="00F23594"/>
    <w:rsid w:val="00F272C6"/>
    <w:rsid w:val="00F27CD4"/>
    <w:rsid w:val="00F31D07"/>
    <w:rsid w:val="00F32531"/>
    <w:rsid w:val="00F420C9"/>
    <w:rsid w:val="00F46EC4"/>
    <w:rsid w:val="00F51A63"/>
    <w:rsid w:val="00F522AF"/>
    <w:rsid w:val="00F60BF2"/>
    <w:rsid w:val="00F84417"/>
    <w:rsid w:val="00F87088"/>
    <w:rsid w:val="00F90E02"/>
    <w:rsid w:val="00F93006"/>
    <w:rsid w:val="00F93E3A"/>
    <w:rsid w:val="00F94CC6"/>
    <w:rsid w:val="00F9620A"/>
    <w:rsid w:val="00FA0185"/>
    <w:rsid w:val="00FA246A"/>
    <w:rsid w:val="00FA61EE"/>
    <w:rsid w:val="00FA7F16"/>
    <w:rsid w:val="00FB28D2"/>
    <w:rsid w:val="00FB29FF"/>
    <w:rsid w:val="00FB2F52"/>
    <w:rsid w:val="00FC0E55"/>
    <w:rsid w:val="00FC35EE"/>
    <w:rsid w:val="00FD0B48"/>
    <w:rsid w:val="00FD4F2A"/>
    <w:rsid w:val="00FD70E6"/>
    <w:rsid w:val="00FE1CDB"/>
    <w:rsid w:val="00FE78C0"/>
    <w:rsid w:val="00FF14B8"/>
    <w:rsid w:val="00FF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9A658E"/>
  <w15:docId w15:val="{1520FF30-550B-45D8-A53C-894EFA5B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cs="Traffic"/>
      <w:b/>
      <w:bCs/>
      <w:szCs w:val="3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cs="Traffic"/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cs="Traffic"/>
      <w:b/>
      <w:bCs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cs="Traffic"/>
      <w:b/>
      <w:bCs/>
      <w:szCs w:val="16"/>
    </w:rPr>
  </w:style>
  <w:style w:type="paragraph" w:styleId="Heading5">
    <w:name w:val="heading 5"/>
    <w:basedOn w:val="Normal"/>
    <w:next w:val="Normal"/>
    <w:qFormat/>
    <w:pPr>
      <w:keepNext/>
      <w:bidi w:val="0"/>
      <w:outlineLvl w:val="4"/>
    </w:pPr>
    <w:rPr>
      <w:rFonts w:cs="Nazanin"/>
      <w:sz w:val="24"/>
    </w:rPr>
  </w:style>
  <w:style w:type="paragraph" w:styleId="Heading6">
    <w:name w:val="heading 6"/>
    <w:basedOn w:val="Normal"/>
    <w:next w:val="Normal"/>
    <w:qFormat/>
    <w:pPr>
      <w:keepNext/>
      <w:ind w:left="113" w:right="113"/>
      <w:jc w:val="center"/>
      <w:outlineLvl w:val="5"/>
    </w:pPr>
    <w:rPr>
      <w:rFonts w:cs="Traffic"/>
      <w:b/>
      <w:bCs/>
      <w:szCs w:val="20"/>
    </w:rPr>
  </w:style>
  <w:style w:type="paragraph" w:styleId="Heading7">
    <w:name w:val="heading 7"/>
    <w:basedOn w:val="Normal"/>
    <w:next w:val="Normal"/>
    <w:link w:val="Heading7Char"/>
    <w:unhideWhenUsed/>
    <w:qFormat/>
    <w:rsid w:val="00FD70E6"/>
    <w:pPr>
      <w:spacing w:before="240" w:after="60"/>
      <w:outlineLvl w:val="6"/>
    </w:pPr>
    <w:rPr>
      <w:rFonts w:ascii="Calibri" w:hAnsi="Calibri" w:cs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pPr>
      <w:jc w:val="center"/>
    </w:pPr>
    <w:rPr>
      <w:rFonts w:cs="Nazanin"/>
      <w:szCs w:val="22"/>
    </w:rPr>
  </w:style>
  <w:style w:type="character" w:customStyle="1" w:styleId="HeaderChar">
    <w:name w:val="Header Char"/>
    <w:link w:val="Header"/>
    <w:rsid w:val="00915A43"/>
    <w:rPr>
      <w:szCs w:val="24"/>
    </w:rPr>
  </w:style>
  <w:style w:type="character" w:customStyle="1" w:styleId="Heading7Char">
    <w:name w:val="Heading 7 Char"/>
    <w:link w:val="Heading7"/>
    <w:rsid w:val="00FD70E6"/>
    <w:rPr>
      <w:rFonts w:ascii="Calibri" w:hAnsi="Calibri" w:cs="Arial"/>
      <w:sz w:val="24"/>
      <w:szCs w:val="24"/>
    </w:rPr>
  </w:style>
  <w:style w:type="character" w:customStyle="1" w:styleId="FooterChar">
    <w:name w:val="Footer Char"/>
    <w:link w:val="Footer"/>
    <w:uiPriority w:val="99"/>
    <w:rsid w:val="00FD70E6"/>
    <w:rPr>
      <w:szCs w:val="24"/>
    </w:rPr>
  </w:style>
  <w:style w:type="paragraph" w:styleId="ListParagraph">
    <w:name w:val="List Paragraph"/>
    <w:basedOn w:val="Normal"/>
    <w:uiPriority w:val="34"/>
    <w:qFormat/>
    <w:rsid w:val="00A16635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047D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47D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78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Sanjesh\BranchT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B1BBE3-A8FB-4F97-85F9-3CDD414D2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BranchTD.dot</Template>
  <TotalTime>72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</vt:lpstr>
    </vt:vector>
  </TitlesOfParts>
  <Company>BEHSAZAN MELLAT Co.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bagheri</dc:creator>
  <cp:keywords/>
  <cp:lastModifiedBy>حسینی مجتبی</cp:lastModifiedBy>
  <cp:revision>32</cp:revision>
  <cp:lastPrinted>2007-01-01T13:22:00Z</cp:lastPrinted>
  <dcterms:created xsi:type="dcterms:W3CDTF">2020-04-11T08:33:00Z</dcterms:created>
  <dcterms:modified xsi:type="dcterms:W3CDTF">2021-05-08T04:10:00Z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