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1022" w:type="dxa"/>
        <w:tblInd w:w="-110" w:type="dxa"/>
        <w:tblLayout w:type="fixed"/>
        <w:tblLook w:val="04A0" w:firstRow="1" w:lastRow="0" w:firstColumn="1" w:lastColumn="0" w:noHBand="0" w:noVBand="1"/>
      </w:tblPr>
      <w:tblGrid>
        <w:gridCol w:w="425"/>
        <w:gridCol w:w="2951"/>
        <w:gridCol w:w="2936"/>
        <w:gridCol w:w="410"/>
        <w:gridCol w:w="410"/>
        <w:gridCol w:w="410"/>
        <w:gridCol w:w="410"/>
        <w:gridCol w:w="836"/>
        <w:gridCol w:w="2234"/>
      </w:tblGrid>
      <w:tr w:rsidR="0076003F" w:rsidRPr="00D9102C" w:rsidTr="00B80BEA">
        <w:trPr>
          <w:cantSplit/>
          <w:trHeight w:val="941"/>
          <w:tblHeader/>
        </w:trPr>
        <w:tc>
          <w:tcPr>
            <w:tcW w:w="425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951" w:type="dxa"/>
            <w:vAlign w:val="center"/>
          </w:tcPr>
          <w:p w:rsidR="0076003F" w:rsidRPr="00D9102C" w:rsidRDefault="0076003F" w:rsidP="00DF4C43">
            <w:pPr>
              <w:jc w:val="center"/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</w:rPr>
              <w:t>نام صفت خاصه</w:t>
            </w:r>
          </w:p>
        </w:tc>
        <w:tc>
          <w:tcPr>
            <w:tcW w:w="2936" w:type="dxa"/>
            <w:vAlign w:val="center"/>
          </w:tcPr>
          <w:p w:rsidR="0076003F" w:rsidRPr="00D9102C" w:rsidRDefault="0076003F" w:rsidP="00DF4C43">
            <w:pPr>
              <w:jc w:val="center"/>
              <w:rPr>
                <w:b/>
                <w:bCs/>
                <w:rtl/>
                <w:lang w:bidi="fa-IR"/>
              </w:rPr>
            </w:pPr>
            <w:r w:rsidRPr="00D9102C">
              <w:rPr>
                <w:rFonts w:hint="cs"/>
                <w:b/>
                <w:bCs/>
                <w:rtl/>
                <w:lang w:bidi="fa-IR"/>
              </w:rPr>
              <w:t>نام فیلد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نوع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طول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کلید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DF4C43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اجباری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  <w:textDirection w:val="btLr"/>
          </w:tcPr>
          <w:p w:rsidR="0076003F" w:rsidRPr="00D9102C" w:rsidRDefault="0076003F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پیش فرض</w:t>
            </w:r>
          </w:p>
        </w:tc>
        <w:tc>
          <w:tcPr>
            <w:tcW w:w="2234" w:type="dxa"/>
            <w:vAlign w:val="center"/>
          </w:tcPr>
          <w:p w:rsidR="0076003F" w:rsidRPr="00D9102C" w:rsidRDefault="0076003F" w:rsidP="00DF4C43">
            <w:pPr>
              <w:jc w:val="center"/>
              <w:rPr>
                <w:b/>
                <w:bCs/>
                <w:rtl/>
                <w:lang w:bidi="fa-IR"/>
              </w:rPr>
            </w:pPr>
            <w:r w:rsidRPr="00D9102C">
              <w:rPr>
                <w:rFonts w:hint="cs"/>
                <w:b/>
                <w:bCs/>
                <w:rtl/>
                <w:lang w:bidi="fa-IR"/>
              </w:rPr>
              <w:t>توضیحات</w:t>
            </w: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 w:rsidP="00713DD7">
            <w:pPr>
              <w:rPr>
                <w:rtl/>
                <w:lang w:bidi="fa-IR"/>
              </w:rPr>
            </w:pPr>
            <w:r w:rsidRPr="00D9102C">
              <w:rPr>
                <w:rFonts w:hint="cs"/>
                <w:rtl/>
                <w:lang w:bidi="fa-IR"/>
              </w:rPr>
              <w:t xml:space="preserve">نوع تسهیلات </w:t>
            </w:r>
          </w:p>
        </w:tc>
        <w:tc>
          <w:tcPr>
            <w:tcW w:w="2936" w:type="dxa"/>
          </w:tcPr>
          <w:p w:rsidR="00951498" w:rsidRPr="00D9102C" w:rsidRDefault="00951498" w:rsidP="003C493A">
            <w:pPr>
              <w:bidi w:val="0"/>
              <w:rPr>
                <w:lang w:bidi="fa-IR"/>
              </w:rPr>
            </w:pPr>
            <w:r w:rsidRPr="00D9102C">
              <w:t>PRPSLTYPCD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 w:rsidP="00713DD7">
            <w:pPr>
              <w:rPr>
                <w:strike/>
                <w:rtl/>
                <w:lang w:bidi="fa-IR"/>
              </w:rPr>
            </w:pPr>
            <w:r w:rsidRPr="00D9102C">
              <w:rPr>
                <w:rFonts w:hint="cs"/>
                <w:strike/>
                <w:rtl/>
                <w:lang w:bidi="fa-IR"/>
              </w:rPr>
              <w:t>نوع عقد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  <w:rPr>
                <w:strike/>
                <w:lang w:bidi="fa-IR"/>
              </w:rPr>
            </w:pPr>
            <w:r w:rsidRPr="00D9102C">
              <w:rPr>
                <w:strike/>
                <w:lang w:bidi="fa-IR"/>
              </w:rPr>
              <w:t>IB</w:t>
            </w:r>
            <w:r w:rsidRPr="00D9102C">
              <w:rPr>
                <w:strike/>
              </w:rPr>
              <w:t xml:space="preserve"> FCLTYTYPCD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strike/>
              </w:rPr>
            </w:pPr>
            <w:r w:rsidRPr="00D9102C">
              <w:rPr>
                <w:strike/>
              </w:rP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strike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strike/>
                <w:rtl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strike/>
                <w:rtl/>
              </w:rPr>
            </w:pPr>
            <w:r w:rsidRPr="00D9102C">
              <w:rPr>
                <w:strike/>
              </w:rPr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D57262" w:rsidP="00713DD7">
            <w:pPr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</w:rPr>
              <w:t>حذف شود.</w:t>
            </w: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 w:rsidP="00713DD7">
            <w:pPr>
              <w:rPr>
                <w:rtl/>
                <w:lang w:bidi="fa-IR"/>
              </w:rPr>
            </w:pPr>
            <w:r w:rsidRPr="00D9102C">
              <w:rPr>
                <w:rFonts w:hint="cs"/>
                <w:rtl/>
                <w:lang w:bidi="fa-IR"/>
              </w:rPr>
              <w:t>نوع تسهیلات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  <w:rPr>
                <w:lang w:bidi="fa-IR"/>
              </w:rPr>
            </w:pPr>
            <w:r w:rsidRPr="00D9102C">
              <w:rPr>
                <w:lang w:bidi="fa-IR"/>
              </w:rPr>
              <w:t>IBPRPSLTYP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D57262" w:rsidP="00713DD7">
            <w:pPr>
              <w:rPr>
                <w:b/>
                <w:bCs/>
                <w:rtl/>
                <w:lang w:bidi="fa-IR"/>
              </w:rPr>
            </w:pPr>
            <w:r w:rsidRPr="00D9102C">
              <w:rPr>
                <w:rFonts w:hint="cs"/>
                <w:b/>
                <w:bCs/>
                <w:rtl/>
                <w:lang w:bidi="fa-IR"/>
              </w:rPr>
              <w:t>جهت استفاده برای تسهیلات ارزی.</w:t>
            </w: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 w:rsidP="0042090D">
            <w:r w:rsidRPr="00D9102C">
              <w:rPr>
                <w:rFonts w:hint="cs"/>
                <w:rtl/>
                <w:lang w:bidi="fa-IR"/>
              </w:rPr>
              <w:t>چگونگی استفاده از تسهیلات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  <w:rPr>
                <w:lang w:bidi="fa-IR"/>
              </w:rPr>
            </w:pPr>
            <w:r w:rsidRPr="00D9102C">
              <w:rPr>
                <w:lang w:bidi="fa-IR"/>
              </w:rPr>
              <w:t>IB</w:t>
            </w:r>
            <w:r w:rsidRPr="00D9102C">
              <w:t>PRPSLUSE</w:t>
            </w:r>
            <w:r w:rsidRPr="00D9102C">
              <w:rPr>
                <w:lang w:bidi="fa-IR"/>
              </w:rPr>
              <w:t>STS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>
            <w:r w:rsidRPr="00D9102C">
              <w:rPr>
                <w:rFonts w:hint="cs"/>
                <w:rtl/>
                <w:lang w:bidi="fa-IR"/>
              </w:rPr>
              <w:t>هدف از تسهیلات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</w:pPr>
            <w:r w:rsidRPr="00D9102C">
              <w:rPr>
                <w:lang w:bidi="fa-IR"/>
              </w:rPr>
              <w:t>IB</w:t>
            </w:r>
            <w:r w:rsidRPr="00D9102C">
              <w:rPr>
                <w:rFonts w:hint="cs"/>
                <w:color w:val="333333"/>
                <w:sz w:val="21"/>
                <w:szCs w:val="21"/>
                <w:shd w:val="clear" w:color="auto" w:fill="F9F9F9"/>
              </w:rPr>
              <w:t xml:space="preserve"> FCLTYGOALCD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lang w:bidi="fa-IR"/>
              </w:rPr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>
            <w:r w:rsidRPr="00D9102C">
              <w:rPr>
                <w:rFonts w:hint="cs"/>
                <w:rtl/>
                <w:lang w:bidi="fa-IR"/>
              </w:rPr>
              <w:t>تفکیک تسهیلات 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</w:pPr>
            <w:r w:rsidRPr="00D9102C">
              <w:rPr>
                <w:lang w:bidi="fa-IR"/>
              </w:rPr>
              <w:t>IB</w:t>
            </w:r>
            <w:r w:rsidRPr="00D9102C">
              <w:t>SEPRATFCLTY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>
            <w:pPr>
              <w:rPr>
                <w:strike/>
              </w:rPr>
            </w:pPr>
            <w:r w:rsidRPr="00D9102C">
              <w:rPr>
                <w:rFonts w:hint="cs"/>
                <w:strike/>
                <w:rtl/>
                <w:lang w:bidi="fa-IR"/>
              </w:rPr>
              <w:t>منبع تسهیلات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  <w:rPr>
                <w:strike/>
              </w:rPr>
            </w:pPr>
            <w:r w:rsidRPr="00D9102C">
              <w:rPr>
                <w:strike/>
                <w:lang w:bidi="fa-IR"/>
              </w:rPr>
              <w:t>IB</w:t>
            </w:r>
            <w:r w:rsidRPr="00D9102C">
              <w:rPr>
                <w:strike/>
              </w:rPr>
              <w:t>SOURCFCLTY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strike/>
              </w:rPr>
            </w:pPr>
            <w:r w:rsidRPr="00D9102C">
              <w:rPr>
                <w:strike/>
              </w:rP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strike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strike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strike/>
              </w:rPr>
            </w:pPr>
            <w:r w:rsidRPr="00D9102C">
              <w:rPr>
                <w:strike/>
              </w:rPr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>
            <w:r w:rsidRPr="00D9102C">
              <w:rPr>
                <w:rFonts w:hint="cs"/>
                <w:rtl/>
                <w:lang w:bidi="fa-IR"/>
              </w:rPr>
              <w:t>نوع طرح یا پرونده نزد بانک مرکزی</w:t>
            </w:r>
          </w:p>
        </w:tc>
        <w:tc>
          <w:tcPr>
            <w:tcW w:w="2936" w:type="dxa"/>
          </w:tcPr>
          <w:p w:rsidR="00951498" w:rsidRPr="00D9102C" w:rsidRDefault="00951498" w:rsidP="00C40AE9">
            <w:pPr>
              <w:bidi w:val="0"/>
            </w:pPr>
            <w:r w:rsidRPr="00D9102C">
              <w:rPr>
                <w:lang w:bidi="fa-IR"/>
              </w:rPr>
              <w:t>IBPLN</w:t>
            </w:r>
            <w:r w:rsidRPr="00D9102C">
              <w:t>PRPSLTYP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  <w:r w:rsidRPr="00D9102C"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  <w:r w:rsidRPr="00D9102C">
              <w:t>0</w:t>
            </w: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763A0F" w:rsidRDefault="00951498">
            <w:pPr>
              <w:rPr>
                <w:strike/>
                <w:highlight w:val="yellow"/>
                <w:rtl/>
                <w:lang w:bidi="fa-IR"/>
              </w:rPr>
            </w:pPr>
            <w:r w:rsidRPr="00763A0F">
              <w:rPr>
                <w:rFonts w:hint="cs"/>
                <w:strike/>
                <w:highlight w:val="yellow"/>
                <w:rtl/>
                <w:lang w:bidi="fa-IR"/>
              </w:rPr>
              <w:t>تاریخ ثبت اطلاعات</w:t>
            </w:r>
          </w:p>
          <w:p w:rsidR="00763A0F" w:rsidRPr="00763A0F" w:rsidRDefault="00763A0F">
            <w:pPr>
              <w:rPr>
                <w:strike/>
                <w:highlight w:val="yellow"/>
                <w:rtl/>
                <w:lang w:bidi="fa-IR"/>
              </w:rPr>
            </w:pPr>
            <w:r w:rsidRPr="00763A0F">
              <w:rPr>
                <w:highlight w:val="yellow"/>
                <w:rtl/>
                <w:lang w:bidi="fa-IR"/>
              </w:rPr>
              <w:t>تاريخ گرفتن لاگ</w:t>
            </w:r>
          </w:p>
        </w:tc>
        <w:tc>
          <w:tcPr>
            <w:tcW w:w="2936" w:type="dxa"/>
          </w:tcPr>
          <w:p w:rsidR="00951498" w:rsidRPr="00763A0F" w:rsidRDefault="00951498" w:rsidP="00BB4FD7">
            <w:pPr>
              <w:bidi w:val="0"/>
              <w:rPr>
                <w:strike/>
                <w:highlight w:val="yellow"/>
              </w:rPr>
            </w:pPr>
            <w:r w:rsidRPr="00763A0F">
              <w:rPr>
                <w:strike/>
                <w:highlight w:val="yellow"/>
              </w:rPr>
              <w:t>IBPRPSLTYPREGDT</w:t>
            </w:r>
            <w:r w:rsidR="00763A0F" w:rsidRPr="00763A0F">
              <w:rPr>
                <w:strike/>
                <w:highlight w:val="yellow"/>
              </w:rPr>
              <w:t xml:space="preserve"> </w:t>
            </w:r>
            <w:r w:rsidR="00763A0F" w:rsidRPr="00763A0F">
              <w:rPr>
                <w:highlight w:val="yellow"/>
              </w:rPr>
              <w:t>LOGDATE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763A0F" w:rsidRDefault="00951498" w:rsidP="001F6D3A">
            <w:pPr>
              <w:bidi w:val="0"/>
              <w:jc w:val="center"/>
              <w:rPr>
                <w:highlight w:val="yellow"/>
                <w:lang w:bidi="fa-IR"/>
              </w:rPr>
            </w:pPr>
            <w:r w:rsidRPr="00763A0F">
              <w:rPr>
                <w:highlight w:val="yellow"/>
              </w:rPr>
              <w:t>I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763A0F" w:rsidRDefault="00951498" w:rsidP="00C40AE9">
            <w:pPr>
              <w:bidi w:val="0"/>
              <w:jc w:val="center"/>
              <w:rPr>
                <w:highlight w:val="yellow"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C40AE9">
            <w:pPr>
              <w:bidi w:val="0"/>
              <w:jc w:val="center"/>
              <w:rPr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951498" w:rsidRPr="00D9102C" w:rsidTr="00B80BEA">
        <w:tc>
          <w:tcPr>
            <w:tcW w:w="425" w:type="dxa"/>
          </w:tcPr>
          <w:p w:rsidR="00951498" w:rsidRPr="00D9102C" w:rsidRDefault="00951498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951498" w:rsidRPr="00D9102C" w:rsidRDefault="00951498" w:rsidP="001F6D3A">
            <w:pPr>
              <w:rPr>
                <w:rtl/>
                <w:lang w:bidi="fa-IR"/>
              </w:rPr>
            </w:pPr>
            <w:r w:rsidRPr="00D9102C">
              <w:rPr>
                <w:rFonts w:hint="cs"/>
                <w:rtl/>
                <w:lang w:bidi="fa-IR"/>
              </w:rPr>
              <w:t>مهرزمانی</w:t>
            </w:r>
          </w:p>
        </w:tc>
        <w:tc>
          <w:tcPr>
            <w:tcW w:w="2936" w:type="dxa"/>
          </w:tcPr>
          <w:p w:rsidR="00951498" w:rsidRPr="00D9102C" w:rsidRDefault="00951498" w:rsidP="001F6D3A">
            <w:pPr>
              <w:bidi w:val="0"/>
            </w:pPr>
            <w:r w:rsidRPr="00D9102C">
              <w:t>TIMEZ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  <w:r w:rsidRPr="00D9102C">
              <w:t>TS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951498" w:rsidRPr="00D9102C" w:rsidRDefault="00951498" w:rsidP="001F6D3A">
            <w:pPr>
              <w:bidi w:val="0"/>
              <w:jc w:val="center"/>
              <w:rPr>
                <w:rtl/>
              </w:rPr>
            </w:pP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951498" w:rsidRPr="00D9102C" w:rsidRDefault="00951498" w:rsidP="002B36D5">
            <w:pPr>
              <w:bidi w:val="0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234" w:type="dxa"/>
          </w:tcPr>
          <w:p w:rsidR="00951498" w:rsidRPr="00D9102C" w:rsidRDefault="00951498" w:rsidP="00713DD7">
            <w:pPr>
              <w:rPr>
                <w:rtl/>
              </w:rPr>
            </w:pPr>
          </w:p>
        </w:tc>
      </w:tr>
      <w:tr w:rsidR="00D9102C" w:rsidRPr="00D9102C" w:rsidTr="00B80BEA">
        <w:tc>
          <w:tcPr>
            <w:tcW w:w="425" w:type="dxa"/>
          </w:tcPr>
          <w:p w:rsidR="00D9102C" w:rsidRPr="00D9102C" w:rsidRDefault="00D9102C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D9102C" w:rsidRPr="00763A0F" w:rsidRDefault="00763A0F" w:rsidP="001F6D3A">
            <w:pPr>
              <w:rPr>
                <w:b/>
                <w:bCs/>
                <w:highlight w:val="yellow"/>
                <w:rtl/>
                <w:lang w:bidi="fa-IR"/>
              </w:rPr>
            </w:pPr>
            <w:r w:rsidRPr="00763A0F">
              <w:rPr>
                <w:b/>
                <w:bCs/>
                <w:highlight w:val="yellow"/>
                <w:rtl/>
                <w:lang w:bidi="fa-IR"/>
              </w:rPr>
              <w:t>زمان گرفتن لاگ</w:t>
            </w:r>
          </w:p>
        </w:tc>
        <w:tc>
          <w:tcPr>
            <w:tcW w:w="2936" w:type="dxa"/>
          </w:tcPr>
          <w:p w:rsidR="00D9102C" w:rsidRPr="00763A0F" w:rsidRDefault="00D9102C" w:rsidP="001F6D3A">
            <w:pPr>
              <w:bidi w:val="0"/>
              <w:rPr>
                <w:b/>
                <w:bCs/>
                <w:highlight w:val="yellow"/>
              </w:rPr>
            </w:pPr>
            <w:r w:rsidRPr="00763A0F">
              <w:rPr>
                <w:rFonts w:ascii="Courier New" w:hAnsi="Courier New" w:cs="Courier New"/>
                <w:b/>
                <w:bCs/>
                <w:color w:val="000000"/>
                <w:highlight w:val="yellow"/>
              </w:rPr>
              <w:t>LOGTIME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763A0F" w:rsidP="001F6D3A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  <w:rPr>
                <w:rtl/>
              </w:rPr>
            </w:pP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D9102C" w:rsidRPr="00D9102C" w:rsidRDefault="00D9102C" w:rsidP="002B36D5">
            <w:pPr>
              <w:bidi w:val="0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234" w:type="dxa"/>
          </w:tcPr>
          <w:p w:rsidR="00D9102C" w:rsidRPr="00D9102C" w:rsidRDefault="00D9102C" w:rsidP="00713DD7">
            <w:pPr>
              <w:rPr>
                <w:rtl/>
              </w:rPr>
            </w:pPr>
          </w:p>
        </w:tc>
      </w:tr>
      <w:tr w:rsidR="00D9102C" w:rsidRPr="00D9102C" w:rsidTr="00B80BEA">
        <w:tc>
          <w:tcPr>
            <w:tcW w:w="425" w:type="dxa"/>
          </w:tcPr>
          <w:p w:rsidR="00D9102C" w:rsidRPr="00D9102C" w:rsidRDefault="00D9102C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951" w:type="dxa"/>
          </w:tcPr>
          <w:p w:rsidR="00D9102C" w:rsidRPr="00763A0F" w:rsidRDefault="00763A0F" w:rsidP="001F6D3A">
            <w:pPr>
              <w:rPr>
                <w:b/>
                <w:bCs/>
                <w:highlight w:val="yellow"/>
                <w:rtl/>
                <w:lang w:bidi="fa-IR"/>
              </w:rPr>
            </w:pPr>
            <w:r w:rsidRPr="00763A0F">
              <w:rPr>
                <w:b/>
                <w:bCs/>
                <w:highlight w:val="yellow"/>
                <w:rtl/>
                <w:lang w:bidi="fa-IR"/>
              </w:rPr>
              <w:t>نوع عمليات</w:t>
            </w:r>
          </w:p>
        </w:tc>
        <w:tc>
          <w:tcPr>
            <w:tcW w:w="2936" w:type="dxa"/>
          </w:tcPr>
          <w:p w:rsidR="00D9102C" w:rsidRPr="00763A0F" w:rsidRDefault="00D9102C" w:rsidP="001F6D3A">
            <w:pPr>
              <w:bidi w:val="0"/>
              <w:rPr>
                <w:rFonts w:ascii="Courier New" w:hAnsi="Courier New" w:cs="Courier New"/>
                <w:b/>
                <w:bCs/>
                <w:color w:val="000000"/>
                <w:highlight w:val="yellow"/>
              </w:rPr>
            </w:pPr>
            <w:r w:rsidRPr="00763A0F">
              <w:rPr>
                <w:rFonts w:ascii="Courier New" w:hAnsi="Courier New" w:cs="Courier New"/>
                <w:b/>
                <w:bCs/>
                <w:color w:val="000000"/>
                <w:highlight w:val="yellow"/>
              </w:rPr>
              <w:t>LOGTYPE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763A0F" w:rsidP="001F6D3A">
            <w:pPr>
              <w:bidi w:val="0"/>
              <w:jc w:val="center"/>
            </w:pPr>
            <w:r>
              <w:t>S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D9102C" w:rsidRPr="00D9102C" w:rsidRDefault="00D9102C" w:rsidP="001F6D3A">
            <w:pPr>
              <w:bidi w:val="0"/>
              <w:jc w:val="center"/>
              <w:rPr>
                <w:rtl/>
              </w:rPr>
            </w:pP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D9102C" w:rsidRPr="00D9102C" w:rsidRDefault="00D9102C" w:rsidP="002B36D5">
            <w:pPr>
              <w:bidi w:val="0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234" w:type="dxa"/>
          </w:tcPr>
          <w:p w:rsidR="00D9102C" w:rsidRPr="00D9102C" w:rsidRDefault="00D9102C" w:rsidP="00713DD7">
            <w:pPr>
              <w:rPr>
                <w:rtl/>
              </w:rPr>
            </w:pPr>
          </w:p>
        </w:tc>
      </w:tr>
      <w:tr w:rsidR="002132F9" w:rsidRPr="00D9102C" w:rsidTr="00B80BEA">
        <w:tc>
          <w:tcPr>
            <w:tcW w:w="425" w:type="dxa"/>
          </w:tcPr>
          <w:p w:rsidR="002132F9" w:rsidRPr="00D9102C" w:rsidRDefault="002132F9" w:rsidP="00904BF4">
            <w:pPr>
              <w:pStyle w:val="ListParagraph"/>
              <w:numPr>
                <w:ilvl w:val="0"/>
                <w:numId w:val="1"/>
              </w:numPr>
              <w:ind w:hanging="720"/>
              <w:rPr>
                <w:rtl/>
                <w:lang w:bidi="fa-IR"/>
              </w:rPr>
            </w:pPr>
            <w:bookmarkStart w:id="0" w:name="_GoBack" w:colFirst="2" w:colLast="4"/>
          </w:p>
        </w:tc>
        <w:tc>
          <w:tcPr>
            <w:tcW w:w="2951" w:type="dxa"/>
          </w:tcPr>
          <w:p w:rsidR="002132F9" w:rsidRPr="00763A0F" w:rsidRDefault="00430612" w:rsidP="001F6D3A">
            <w:pPr>
              <w:rPr>
                <w:b/>
                <w:bCs/>
                <w:highlight w:val="yellow"/>
                <w:rtl/>
                <w:lang w:bidi="fa-IR"/>
              </w:rPr>
            </w:pPr>
            <w:r w:rsidRPr="00430612">
              <w:rPr>
                <w:rFonts w:hint="cs"/>
                <w:b/>
                <w:bCs/>
                <w:rtl/>
                <w:lang w:bidi="fa-IR"/>
              </w:rPr>
              <w:t>کدکاربر</w:t>
            </w:r>
          </w:p>
        </w:tc>
        <w:tc>
          <w:tcPr>
            <w:tcW w:w="2936" w:type="dxa"/>
          </w:tcPr>
          <w:p w:rsidR="002132F9" w:rsidRPr="00225122" w:rsidRDefault="002132F9" w:rsidP="002132F9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sz w:val="24"/>
                <w:lang w:bidi="fa-IR"/>
              </w:rPr>
            </w:pPr>
            <w:r w:rsidRPr="00225122">
              <w:rPr>
                <w:rFonts w:ascii="Courier New" w:hAnsi="Courier New" w:cs="Courier New"/>
                <w:sz w:val="24"/>
                <w:lang w:bidi="fa-IR"/>
              </w:rPr>
              <w:t>USRCD</w:t>
            </w:r>
          </w:p>
          <w:p w:rsidR="002132F9" w:rsidRPr="00225122" w:rsidRDefault="002132F9" w:rsidP="001F6D3A">
            <w:pPr>
              <w:bidi w:val="0"/>
              <w:rPr>
                <w:rFonts w:ascii="Courier New" w:hAnsi="Courier New" w:cs="Courier New"/>
                <w:color w:val="000000"/>
                <w:highlight w:val="yellow"/>
              </w:rPr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2132F9" w:rsidRPr="00225122" w:rsidRDefault="002132F9" w:rsidP="001F6D3A">
            <w:pPr>
              <w:bidi w:val="0"/>
              <w:jc w:val="center"/>
            </w:pPr>
            <w:r w:rsidRPr="00225122">
              <w:t>VC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2132F9" w:rsidRPr="00225122" w:rsidRDefault="002132F9" w:rsidP="001F6D3A">
            <w:pPr>
              <w:bidi w:val="0"/>
              <w:jc w:val="center"/>
            </w:pPr>
            <w:r w:rsidRPr="00225122">
              <w:t>8</w:t>
            </w: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2132F9" w:rsidRPr="00D9102C" w:rsidRDefault="002132F9" w:rsidP="001F6D3A">
            <w:pPr>
              <w:bidi w:val="0"/>
              <w:jc w:val="center"/>
            </w:pPr>
          </w:p>
        </w:tc>
        <w:tc>
          <w:tcPr>
            <w:tcW w:w="410" w:type="dxa"/>
            <w:tcMar>
              <w:left w:w="0" w:type="dxa"/>
              <w:right w:w="0" w:type="dxa"/>
            </w:tcMar>
          </w:tcPr>
          <w:p w:rsidR="002132F9" w:rsidRPr="00D9102C" w:rsidRDefault="002132F9" w:rsidP="001F6D3A">
            <w:pPr>
              <w:bidi w:val="0"/>
              <w:jc w:val="center"/>
              <w:rPr>
                <w:rtl/>
              </w:rPr>
            </w:pPr>
          </w:p>
        </w:tc>
        <w:tc>
          <w:tcPr>
            <w:tcW w:w="836" w:type="dxa"/>
            <w:tcMar>
              <w:left w:w="0" w:type="dxa"/>
              <w:right w:w="0" w:type="dxa"/>
            </w:tcMar>
          </w:tcPr>
          <w:p w:rsidR="002132F9" w:rsidRPr="00D9102C" w:rsidRDefault="002132F9" w:rsidP="002B36D5">
            <w:pPr>
              <w:bidi w:val="0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234" w:type="dxa"/>
          </w:tcPr>
          <w:p w:rsidR="002132F9" w:rsidRPr="00D9102C" w:rsidRDefault="002132F9" w:rsidP="00713DD7">
            <w:pPr>
              <w:rPr>
                <w:rtl/>
              </w:rPr>
            </w:pPr>
          </w:p>
        </w:tc>
      </w:tr>
    </w:tbl>
    <w:bookmarkEnd w:id="0"/>
    <w:p w:rsidR="000A61F9" w:rsidRPr="00D9102C" w:rsidRDefault="00893A3F" w:rsidP="00C63399">
      <w:pPr>
        <w:rPr>
          <w:b/>
          <w:bCs/>
          <w:lang w:bidi="fa-IR"/>
        </w:rPr>
      </w:pPr>
      <w:r w:rsidRPr="00D9102C">
        <w:rPr>
          <w:rFonts w:hint="cs"/>
          <w:b/>
          <w:bCs/>
          <w:rtl/>
          <w:lang w:bidi="fa-IR"/>
        </w:rPr>
        <w:t>شاخص ها:</w:t>
      </w:r>
    </w:p>
    <w:tbl>
      <w:tblPr>
        <w:tblStyle w:val="TableGrid"/>
        <w:bidiVisual/>
        <w:tblW w:w="5050" w:type="pct"/>
        <w:tblInd w:w="-110" w:type="dxa"/>
        <w:tblLayout w:type="fixed"/>
        <w:tblLook w:val="04A0" w:firstRow="1" w:lastRow="0" w:firstColumn="1" w:lastColumn="0" w:noHBand="0" w:noVBand="1"/>
      </w:tblPr>
      <w:tblGrid>
        <w:gridCol w:w="426"/>
        <w:gridCol w:w="5297"/>
        <w:gridCol w:w="5299"/>
      </w:tblGrid>
      <w:tr w:rsidR="00D24628" w:rsidRPr="00D9102C" w:rsidTr="00D24628">
        <w:trPr>
          <w:cantSplit/>
          <w:trHeight w:val="781"/>
          <w:tblHeader/>
        </w:trPr>
        <w:tc>
          <w:tcPr>
            <w:tcW w:w="193" w:type="pct"/>
            <w:tcMar>
              <w:left w:w="0" w:type="dxa"/>
              <w:right w:w="0" w:type="dxa"/>
            </w:tcMar>
            <w:textDirection w:val="btLr"/>
          </w:tcPr>
          <w:p w:rsidR="00D24628" w:rsidRPr="00D9102C" w:rsidRDefault="00D24628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403" w:type="pct"/>
            <w:vAlign w:val="center"/>
          </w:tcPr>
          <w:p w:rsidR="00D24628" w:rsidRPr="00D9102C" w:rsidRDefault="00D24628" w:rsidP="00DF4C43">
            <w:pPr>
              <w:jc w:val="center"/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</w:rPr>
              <w:t>نوع شاخص</w:t>
            </w:r>
          </w:p>
        </w:tc>
        <w:tc>
          <w:tcPr>
            <w:tcW w:w="2404" w:type="pct"/>
            <w:vAlign w:val="center"/>
          </w:tcPr>
          <w:p w:rsidR="00D24628" w:rsidRPr="00D9102C" w:rsidRDefault="00D24628" w:rsidP="00DF4C43">
            <w:pPr>
              <w:jc w:val="center"/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</w:rPr>
              <w:t>نام فیلد</w:t>
            </w:r>
          </w:p>
        </w:tc>
      </w:tr>
      <w:tr w:rsidR="00AD27AC" w:rsidRPr="00D9102C" w:rsidTr="00D24628">
        <w:tc>
          <w:tcPr>
            <w:tcW w:w="193" w:type="pct"/>
          </w:tcPr>
          <w:p w:rsidR="00AD27AC" w:rsidRPr="00D9102C" w:rsidRDefault="00AD27AC" w:rsidP="00AD27AC">
            <w:pPr>
              <w:pStyle w:val="ListParagraph"/>
              <w:numPr>
                <w:ilvl w:val="0"/>
                <w:numId w:val="2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Pr="00D9102C" w:rsidRDefault="00AD27AC" w:rsidP="00502BC4">
            <w:pPr>
              <w:rPr>
                <w:rtl/>
                <w:lang w:bidi="fa-IR"/>
              </w:rPr>
            </w:pPr>
          </w:p>
        </w:tc>
        <w:tc>
          <w:tcPr>
            <w:tcW w:w="2404" w:type="pct"/>
          </w:tcPr>
          <w:p w:rsidR="00AD27AC" w:rsidRPr="00D9102C" w:rsidRDefault="00AD27AC" w:rsidP="00904BF4">
            <w:pPr>
              <w:bidi w:val="0"/>
              <w:rPr>
                <w:rtl/>
              </w:rPr>
            </w:pPr>
          </w:p>
        </w:tc>
      </w:tr>
    </w:tbl>
    <w:p w:rsidR="00893A3F" w:rsidRPr="00D9102C" w:rsidRDefault="00893A3F" w:rsidP="00C63399">
      <w:pPr>
        <w:rPr>
          <w:b/>
          <w:bCs/>
          <w:rtl/>
        </w:rPr>
      </w:pPr>
      <w:r w:rsidRPr="00D9102C">
        <w:rPr>
          <w:rFonts w:hint="cs"/>
          <w:b/>
          <w:bCs/>
          <w:rtl/>
        </w:rPr>
        <w:t>وابستگی ها:</w:t>
      </w:r>
    </w:p>
    <w:tbl>
      <w:tblPr>
        <w:tblStyle w:val="TableGrid"/>
        <w:bidiVisual/>
        <w:tblW w:w="5050" w:type="pct"/>
        <w:tblInd w:w="-110" w:type="dxa"/>
        <w:tblLayout w:type="fixed"/>
        <w:tblLook w:val="04A0" w:firstRow="1" w:lastRow="0" w:firstColumn="1" w:lastColumn="0" w:noHBand="0" w:noVBand="1"/>
      </w:tblPr>
      <w:tblGrid>
        <w:gridCol w:w="426"/>
        <w:gridCol w:w="5298"/>
        <w:gridCol w:w="5298"/>
      </w:tblGrid>
      <w:tr w:rsidR="00D24628" w:rsidRPr="00D9102C" w:rsidTr="00D24628">
        <w:trPr>
          <w:cantSplit/>
          <w:trHeight w:val="781"/>
          <w:tblHeader/>
        </w:trPr>
        <w:tc>
          <w:tcPr>
            <w:tcW w:w="193" w:type="pct"/>
            <w:tcMar>
              <w:left w:w="0" w:type="dxa"/>
              <w:right w:w="0" w:type="dxa"/>
            </w:tcMar>
            <w:textDirection w:val="btLr"/>
          </w:tcPr>
          <w:p w:rsidR="00D24628" w:rsidRPr="00D9102C" w:rsidRDefault="00D24628" w:rsidP="00502BC4">
            <w:pPr>
              <w:ind w:left="113" w:right="113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102C">
              <w:rPr>
                <w:rFonts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403" w:type="pct"/>
            <w:vAlign w:val="center"/>
          </w:tcPr>
          <w:p w:rsidR="00D24628" w:rsidRPr="00D9102C" w:rsidRDefault="00D24628" w:rsidP="00D24628">
            <w:pPr>
              <w:jc w:val="center"/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  <w:lang w:bidi="fa-IR"/>
              </w:rPr>
              <w:t xml:space="preserve">نام </w:t>
            </w:r>
            <w:r w:rsidRPr="00D9102C">
              <w:rPr>
                <w:rFonts w:hint="cs"/>
                <w:b/>
                <w:bCs/>
                <w:rtl/>
              </w:rPr>
              <w:t>فیلد</w:t>
            </w:r>
          </w:p>
        </w:tc>
        <w:tc>
          <w:tcPr>
            <w:tcW w:w="2403" w:type="pct"/>
            <w:vAlign w:val="center"/>
          </w:tcPr>
          <w:p w:rsidR="00D24628" w:rsidRPr="00D9102C" w:rsidRDefault="00D24628" w:rsidP="00DF4C43">
            <w:pPr>
              <w:jc w:val="center"/>
              <w:rPr>
                <w:b/>
                <w:bCs/>
                <w:rtl/>
              </w:rPr>
            </w:pPr>
            <w:r w:rsidRPr="00D9102C">
              <w:rPr>
                <w:rFonts w:hint="cs"/>
                <w:b/>
                <w:bCs/>
                <w:rtl/>
              </w:rPr>
              <w:t>فیلد خارجی</w:t>
            </w:r>
          </w:p>
        </w:tc>
      </w:tr>
      <w:tr w:rsidR="00AD27AC" w:rsidTr="00D24628">
        <w:tc>
          <w:tcPr>
            <w:tcW w:w="193" w:type="pct"/>
          </w:tcPr>
          <w:p w:rsidR="00AD27AC" w:rsidRPr="00D9102C" w:rsidRDefault="00AD27AC" w:rsidP="00AD27AC">
            <w:pPr>
              <w:pStyle w:val="ListParagraph"/>
              <w:numPr>
                <w:ilvl w:val="0"/>
                <w:numId w:val="3"/>
              </w:numPr>
              <w:ind w:hanging="72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Pr="00893A3F" w:rsidRDefault="00AD27AC" w:rsidP="00904BF4">
            <w:pPr>
              <w:bidi w:val="0"/>
              <w:rPr>
                <w:rtl/>
                <w:lang w:bidi="fa-IR"/>
              </w:rPr>
            </w:pPr>
          </w:p>
        </w:tc>
        <w:tc>
          <w:tcPr>
            <w:tcW w:w="2403" w:type="pct"/>
          </w:tcPr>
          <w:p w:rsidR="00AD27AC" w:rsidRDefault="00AD27AC" w:rsidP="00904BF4">
            <w:pPr>
              <w:bidi w:val="0"/>
              <w:rPr>
                <w:rtl/>
              </w:rPr>
            </w:pPr>
          </w:p>
        </w:tc>
      </w:tr>
    </w:tbl>
    <w:p w:rsidR="00893A3F" w:rsidRPr="00893A3F" w:rsidRDefault="00893A3F" w:rsidP="00C63399"/>
    <w:sectPr w:rsidR="00893A3F" w:rsidRPr="00893A3F" w:rsidSect="00C606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B30" w:rsidRDefault="00843B30" w:rsidP="00036B6D">
      <w:r>
        <w:separator/>
      </w:r>
    </w:p>
  </w:endnote>
  <w:endnote w:type="continuationSeparator" w:id="0">
    <w:p w:rsidR="00843B30" w:rsidRDefault="00843B30" w:rsidP="00036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C8D" w:rsidRDefault="00BE6C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11016"/>
    </w:tblGrid>
    <w:tr w:rsidR="00C40AE9" w:rsidTr="00C40AE9">
      <w:tc>
        <w:tcPr>
          <w:tcW w:w="11016" w:type="dxa"/>
        </w:tcPr>
        <w:p w:rsidR="00C40AE9" w:rsidRDefault="00C40AE9" w:rsidP="00C40AE9">
          <w:pPr>
            <w:pStyle w:val="Footer"/>
            <w:bidi w:val="0"/>
            <w:rPr>
              <w:rtl/>
            </w:rPr>
          </w:pPr>
          <w:r w:rsidRPr="00C40AE9">
            <w:rPr>
              <w:rtl/>
            </w:rPr>
            <w:t>سامانه بانکداري متمرکز بانک ملت</w:t>
          </w:r>
        </w:p>
      </w:tc>
    </w:tr>
  </w:tbl>
  <w:p w:rsidR="00C40AE9" w:rsidRDefault="00C40A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C8D" w:rsidRDefault="00BE6C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B30" w:rsidRDefault="00843B30" w:rsidP="00036B6D">
      <w:r>
        <w:separator/>
      </w:r>
    </w:p>
  </w:footnote>
  <w:footnote w:type="continuationSeparator" w:id="0">
    <w:p w:rsidR="00843B30" w:rsidRDefault="00843B30" w:rsidP="00036B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C8D" w:rsidRDefault="00BE6C8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bidiVisual/>
      <w:tblW w:w="0" w:type="auto"/>
      <w:tblLayout w:type="fixed"/>
      <w:tblLook w:val="04A0" w:firstRow="1" w:lastRow="0" w:firstColumn="1" w:lastColumn="0" w:noHBand="0" w:noVBand="1"/>
    </w:tblPr>
    <w:tblGrid>
      <w:gridCol w:w="3672"/>
      <w:gridCol w:w="3672"/>
      <w:gridCol w:w="3672"/>
    </w:tblGrid>
    <w:tr w:rsidR="00713DD7" w:rsidRPr="001C0CD5" w:rsidTr="00C40AE9">
      <w:tc>
        <w:tcPr>
          <w:tcW w:w="3672" w:type="dxa"/>
          <w:vAlign w:val="center"/>
        </w:tcPr>
        <w:p w:rsidR="00713DD7" w:rsidRPr="0022198C" w:rsidRDefault="00713DD7" w:rsidP="00D35882">
          <w:pPr>
            <w:jc w:val="center"/>
            <w:rPr>
              <w:b/>
              <w:bCs/>
              <w:rtl/>
            </w:rPr>
          </w:pPr>
          <w:r w:rsidRPr="0022198C">
            <w:rPr>
              <w:b/>
              <w:bCs/>
              <w:noProof/>
              <w:lang w:bidi="fa-IR"/>
            </w:rPr>
            <w:drawing>
              <wp:inline distT="0" distB="0" distL="0" distR="0" wp14:anchorId="421E96B9" wp14:editId="2A8905F5">
                <wp:extent cx="390525" cy="523875"/>
                <wp:effectExtent l="19050" t="0" r="9525" b="0"/>
                <wp:docPr id="2" name="Picture 1" descr="ArmTr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mTru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Pr="0022198C">
            <w:rPr>
              <w:rFonts w:hint="cs"/>
              <w:b/>
              <w:bCs/>
              <w:rtl/>
            </w:rPr>
            <w:t>بهسازان ملت</w:t>
          </w:r>
        </w:p>
      </w:tc>
      <w:tc>
        <w:tcPr>
          <w:tcW w:w="3672" w:type="dxa"/>
          <w:vAlign w:val="center"/>
        </w:tcPr>
        <w:p w:rsidR="00713DD7" w:rsidRPr="0022198C" w:rsidRDefault="00713DD7" w:rsidP="00D35882">
          <w:pPr>
            <w:jc w:val="center"/>
            <w:rPr>
              <w:b/>
              <w:bCs/>
              <w:sz w:val="32"/>
              <w:szCs w:val="32"/>
              <w:rtl/>
            </w:rPr>
          </w:pPr>
          <w:r w:rsidRPr="0022198C">
            <w:rPr>
              <w:rFonts w:hint="cs"/>
              <w:b/>
              <w:bCs/>
              <w:sz w:val="32"/>
              <w:szCs w:val="32"/>
              <w:rtl/>
            </w:rPr>
            <w:t>گزارش طراحی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صفحه:</w:t>
          </w:r>
          <w:r w:rsidRPr="001C0CD5">
            <w:rPr>
              <w:rFonts w:hint="cs"/>
              <w:rtl/>
            </w:rPr>
            <w:t xml:space="preserve"> </w:t>
          </w:r>
          <w:r w:rsidR="00AB4C7A">
            <w:fldChar w:fldCharType="begin"/>
          </w:r>
          <w:r w:rsidR="00AB4C7A">
            <w:instrText xml:space="preserve"> PAGE   \* MERGEFORMAT </w:instrText>
          </w:r>
          <w:r w:rsidR="00AB4C7A">
            <w:fldChar w:fldCharType="separate"/>
          </w:r>
          <w:r w:rsidR="00225122">
            <w:rPr>
              <w:noProof/>
              <w:rtl/>
            </w:rPr>
            <w:t>1</w:t>
          </w:r>
          <w:r w:rsidR="00AB4C7A">
            <w:rPr>
              <w:noProof/>
            </w:rPr>
            <w:fldChar w:fldCharType="end"/>
          </w:r>
          <w:r w:rsidRPr="001C0CD5">
            <w:rPr>
              <w:rFonts w:hint="cs"/>
              <w:rtl/>
            </w:rPr>
            <w:t xml:space="preserve"> از </w:t>
          </w:r>
          <w:r w:rsidR="00843B30">
            <w:fldChar w:fldCharType="begin"/>
          </w:r>
          <w:r w:rsidR="00843B30">
            <w:instrText xml:space="preserve"> NUMPAGES   \* MERGEFORMAT </w:instrText>
          </w:r>
          <w:r w:rsidR="00843B30">
            <w:fldChar w:fldCharType="separate"/>
          </w:r>
          <w:r w:rsidR="00225122">
            <w:rPr>
              <w:noProof/>
              <w:rtl/>
            </w:rPr>
            <w:t>1</w:t>
          </w:r>
          <w:r w:rsidR="00843B30">
            <w:rPr>
              <w:noProof/>
            </w:rPr>
            <w:fldChar w:fldCharType="end"/>
          </w:r>
        </w:p>
        <w:p w:rsidR="00713DD7" w:rsidRPr="0022198C" w:rsidRDefault="00713DD7" w:rsidP="00EC035D">
          <w:pPr>
            <w:rPr>
              <w:b/>
              <w:bCs/>
            </w:rPr>
          </w:pPr>
          <w:r w:rsidRPr="0022198C">
            <w:rPr>
              <w:rFonts w:hint="cs"/>
              <w:b/>
              <w:bCs/>
              <w:rtl/>
            </w:rPr>
            <w:t>تاریخ ایجاد:</w:t>
          </w:r>
          <w:r w:rsidR="00EC035D">
            <w:rPr>
              <w:rFonts w:hint="cs"/>
              <w:b/>
              <w:bCs/>
              <w:rtl/>
            </w:rPr>
            <w:t xml:space="preserve"> </w:t>
          </w:r>
          <w:r w:rsidR="00EC035D">
            <w:rPr>
              <w:rFonts w:hint="cs"/>
              <w:rtl/>
            </w:rPr>
            <w:t>30</w:t>
          </w:r>
          <w:r w:rsidR="005469FC">
            <w:rPr>
              <w:rtl/>
            </w:rPr>
            <w:t>/09/</w:t>
          </w:r>
          <w:r w:rsidR="00EC035D">
            <w:rPr>
              <w:rFonts w:hint="cs"/>
              <w:rtl/>
            </w:rPr>
            <w:t>1395</w:t>
          </w:r>
        </w:p>
        <w:p w:rsidR="00713DD7" w:rsidRPr="0022198C" w:rsidRDefault="00713DD7" w:rsidP="00535B3D">
          <w:pPr>
            <w:rPr>
              <w:b/>
              <w:bCs/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تاریخ اصلاح:</w:t>
          </w:r>
          <w:r w:rsidRPr="0022198C">
            <w:rPr>
              <w:rFonts w:hint="cs"/>
              <w:rtl/>
              <w:lang w:bidi="fa-IR"/>
            </w:rPr>
            <w:t xml:space="preserve"> </w:t>
          </w:r>
          <w:r w:rsidR="00A76ACF">
            <w:rPr>
              <w:rFonts w:hint="cs"/>
              <w:rtl/>
              <w:lang w:bidi="fa-IR"/>
            </w:rPr>
            <w:t>0</w:t>
          </w:r>
          <w:r w:rsidR="00535B3D">
            <w:rPr>
              <w:rFonts w:hint="cs"/>
              <w:rtl/>
            </w:rPr>
            <w:t>7</w:t>
          </w:r>
          <w:r w:rsidR="005469FC">
            <w:rPr>
              <w:rtl/>
              <w:lang w:bidi="fa-IR"/>
            </w:rPr>
            <w:t>/</w:t>
          </w:r>
          <w:r w:rsidR="00A76ACF">
            <w:rPr>
              <w:rFonts w:hint="cs"/>
              <w:rtl/>
              <w:lang w:bidi="fa-IR"/>
            </w:rPr>
            <w:t>10</w:t>
          </w:r>
          <w:r w:rsidR="005469FC">
            <w:rPr>
              <w:rtl/>
              <w:lang w:bidi="fa-IR"/>
            </w:rPr>
            <w:t>/</w:t>
          </w:r>
          <w:r w:rsidR="00EC035D">
            <w:rPr>
              <w:rFonts w:hint="cs"/>
              <w:rtl/>
              <w:lang w:bidi="fa-IR"/>
            </w:rPr>
            <w:t>1395</w:t>
          </w:r>
        </w:p>
      </w:tc>
    </w:tr>
    <w:tr w:rsidR="00713DD7" w:rsidRPr="001C0CD5" w:rsidTr="00C40AE9"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سیستم:</w:t>
          </w:r>
          <w:r w:rsidRPr="001C0CD5">
            <w:rPr>
              <w:rFonts w:hint="cs"/>
              <w:rtl/>
            </w:rPr>
            <w:t xml:space="preserve"> </w:t>
          </w:r>
          <w:r w:rsidRPr="001C0CD5">
            <w:rPr>
              <w:rtl/>
            </w:rPr>
            <w:t>سامانه بانکداري متمرکز بانک ملت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فرم/نمودار:</w:t>
          </w:r>
          <w:r w:rsidRPr="001C0CD5">
            <w:rPr>
              <w:rFonts w:hint="cs"/>
              <w:rtl/>
            </w:rPr>
            <w:t xml:space="preserve"> </w:t>
          </w:r>
          <w:r>
            <w:rPr>
              <w:rFonts w:hint="cs"/>
              <w:rtl/>
              <w:lang w:bidi="fa-IR"/>
            </w:rPr>
            <w:t>تعریف جدول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مدل:</w:t>
          </w:r>
          <w:r>
            <w:rPr>
              <w:rFonts w:hint="cs"/>
              <w:rtl/>
            </w:rPr>
            <w:t xml:space="preserve"> فیزیکی</w:t>
          </w:r>
        </w:p>
      </w:tc>
    </w:tr>
    <w:tr w:rsidR="00713DD7" w:rsidRPr="001C0CD5" w:rsidTr="00C40AE9">
      <w:tc>
        <w:tcPr>
          <w:tcW w:w="3672" w:type="dxa"/>
        </w:tcPr>
        <w:p w:rsidR="00713DD7" w:rsidRPr="0022198C" w:rsidRDefault="00713DD7" w:rsidP="00411A0C">
          <w:pPr>
            <w:rPr>
              <w:b/>
              <w:bCs/>
              <w:rtl/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نام ماشین:</w:t>
          </w:r>
          <w:r w:rsidRPr="0022198C">
            <w:rPr>
              <w:rFonts w:hint="cs"/>
              <w:rtl/>
              <w:lang w:bidi="fa-IR"/>
            </w:rPr>
            <w:t xml:space="preserve"> </w:t>
          </w:r>
        </w:p>
      </w:tc>
      <w:tc>
        <w:tcPr>
          <w:tcW w:w="3672" w:type="dxa"/>
        </w:tcPr>
        <w:p w:rsidR="00713DD7" w:rsidRPr="001C0CD5" w:rsidRDefault="00713DD7" w:rsidP="00D35882">
          <w:pPr>
            <w:bidi w:val="0"/>
          </w:pPr>
          <w:r w:rsidRPr="0022198C">
            <w:rPr>
              <w:b/>
              <w:bCs/>
            </w:rPr>
            <w:t>Schema:</w:t>
          </w:r>
          <w:r>
            <w:t xml:space="preserve"> </w:t>
          </w:r>
        </w:p>
      </w:tc>
      <w:tc>
        <w:tcPr>
          <w:tcW w:w="3672" w:type="dxa"/>
        </w:tcPr>
        <w:p w:rsidR="00713DD7" w:rsidRPr="001C0CD5" w:rsidRDefault="00713DD7" w:rsidP="00D35882">
          <w:pPr>
            <w:rPr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پروژه:</w:t>
          </w:r>
          <w:r>
            <w:rPr>
              <w:rFonts w:hint="cs"/>
              <w:rtl/>
            </w:rPr>
            <w:t xml:space="preserve"> </w:t>
          </w:r>
          <w:r w:rsidR="005469FC">
            <w:rPr>
              <w:rtl/>
              <w:lang w:bidi="fa-IR"/>
            </w:rPr>
            <w:t>تسهيلات متمرکز</w:t>
          </w:r>
        </w:p>
      </w:tc>
    </w:tr>
    <w:tr w:rsidR="00411A0C" w:rsidRPr="001C0CD5" w:rsidTr="00D548BB">
      <w:tc>
        <w:tcPr>
          <w:tcW w:w="3672" w:type="dxa"/>
        </w:tcPr>
        <w:p w:rsidR="00411A0C" w:rsidRDefault="00411A0C" w:rsidP="00EC035D">
          <w:pPr>
            <w:rPr>
              <w:lang w:bidi="fa-IR"/>
            </w:rPr>
          </w:pPr>
          <w:r w:rsidRPr="0022198C">
            <w:rPr>
              <w:rFonts w:hint="cs"/>
              <w:b/>
              <w:bCs/>
              <w:rtl/>
            </w:rPr>
            <w:t>نام جدول:</w:t>
          </w:r>
          <w:r w:rsidR="00BE6C8D">
            <w:rPr>
              <w:lang w:bidi="fa-IR"/>
            </w:rPr>
            <w:t>LOG</w:t>
          </w:r>
          <w:r>
            <w:rPr>
              <w:rFonts w:hint="cs"/>
              <w:rtl/>
              <w:lang w:bidi="fa-IR"/>
            </w:rPr>
            <w:t xml:space="preserve"> </w:t>
          </w:r>
          <w:r w:rsidR="005469FC">
            <w:rPr>
              <w:lang w:bidi="fa-IR"/>
            </w:rPr>
            <w:t>CTF28X</w:t>
          </w:r>
          <w:r w:rsidR="00EC035D">
            <w:rPr>
              <w:lang w:bidi="fa-IR"/>
            </w:rPr>
            <w:t>PRPSLTYP</w:t>
          </w:r>
        </w:p>
        <w:p w:rsidR="00EC035D" w:rsidRPr="0022198C" w:rsidRDefault="00EC035D" w:rsidP="00EC035D">
          <w:pPr>
            <w:rPr>
              <w:lang w:bidi="fa-IR"/>
            </w:rPr>
          </w:pPr>
        </w:p>
      </w:tc>
      <w:tc>
        <w:tcPr>
          <w:tcW w:w="7344" w:type="dxa"/>
          <w:gridSpan w:val="2"/>
        </w:tcPr>
        <w:p w:rsidR="00411A0C" w:rsidRPr="001C0CD5" w:rsidRDefault="00411A0C" w:rsidP="00D35882">
          <w:pPr>
            <w:rPr>
              <w:rtl/>
            </w:rPr>
          </w:pPr>
          <w:r w:rsidRPr="0022198C">
            <w:rPr>
              <w:rFonts w:hint="cs"/>
              <w:b/>
              <w:bCs/>
              <w:rtl/>
            </w:rPr>
            <w:t>نام موجودیت:</w:t>
          </w:r>
          <w:r w:rsidRPr="0022198C">
            <w:rPr>
              <w:rFonts w:hint="cs"/>
              <w:rtl/>
            </w:rPr>
            <w:t xml:space="preserve"> </w:t>
          </w:r>
        </w:p>
      </w:tc>
    </w:tr>
  </w:tbl>
  <w:p w:rsidR="00713DD7" w:rsidRDefault="00713DD7" w:rsidP="005311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C8D" w:rsidRDefault="00BE6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D77347"/>
    <w:multiLevelType w:val="hybridMultilevel"/>
    <w:tmpl w:val="8BE0B2A6"/>
    <w:lvl w:ilvl="0" w:tplc="2586EF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712D66"/>
    <w:multiLevelType w:val="hybridMultilevel"/>
    <w:tmpl w:val="B85C3CBA"/>
    <w:lvl w:ilvl="0" w:tplc="CCDA3C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D207CF"/>
    <w:multiLevelType w:val="hybridMultilevel"/>
    <w:tmpl w:val="A1C6C8C2"/>
    <w:lvl w:ilvl="0" w:tplc="742A13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035D"/>
    <w:rsid w:val="00005F4C"/>
    <w:rsid w:val="00036B6D"/>
    <w:rsid w:val="00044FA7"/>
    <w:rsid w:val="000671DF"/>
    <w:rsid w:val="00075DD2"/>
    <w:rsid w:val="000A2639"/>
    <w:rsid w:val="000A61F9"/>
    <w:rsid w:val="000B3C09"/>
    <w:rsid w:val="000C64A3"/>
    <w:rsid w:val="000F00EB"/>
    <w:rsid w:val="001C0CD5"/>
    <w:rsid w:val="002132F9"/>
    <w:rsid w:val="0022198C"/>
    <w:rsid w:val="00222161"/>
    <w:rsid w:val="00225122"/>
    <w:rsid w:val="00255989"/>
    <w:rsid w:val="002862FD"/>
    <w:rsid w:val="002B36D5"/>
    <w:rsid w:val="003C493A"/>
    <w:rsid w:val="00411A0C"/>
    <w:rsid w:val="0042090D"/>
    <w:rsid w:val="00430612"/>
    <w:rsid w:val="00443EDF"/>
    <w:rsid w:val="00462313"/>
    <w:rsid w:val="004A6114"/>
    <w:rsid w:val="004D6126"/>
    <w:rsid w:val="00502A0E"/>
    <w:rsid w:val="005311B5"/>
    <w:rsid w:val="00535B3D"/>
    <w:rsid w:val="00544D0C"/>
    <w:rsid w:val="005469FC"/>
    <w:rsid w:val="00592C8C"/>
    <w:rsid w:val="005C2E45"/>
    <w:rsid w:val="00653179"/>
    <w:rsid w:val="00654E90"/>
    <w:rsid w:val="006633E7"/>
    <w:rsid w:val="006D1EA6"/>
    <w:rsid w:val="00713DD7"/>
    <w:rsid w:val="00714D9E"/>
    <w:rsid w:val="0076003F"/>
    <w:rsid w:val="00763A0F"/>
    <w:rsid w:val="00770705"/>
    <w:rsid w:val="00843B30"/>
    <w:rsid w:val="00893A3F"/>
    <w:rsid w:val="008C0249"/>
    <w:rsid w:val="008C29A6"/>
    <w:rsid w:val="00904BF4"/>
    <w:rsid w:val="0092409C"/>
    <w:rsid w:val="009379C2"/>
    <w:rsid w:val="00951498"/>
    <w:rsid w:val="00952E9B"/>
    <w:rsid w:val="009C0687"/>
    <w:rsid w:val="00A02FC8"/>
    <w:rsid w:val="00A4361B"/>
    <w:rsid w:val="00A76ACF"/>
    <w:rsid w:val="00A92DC6"/>
    <w:rsid w:val="00AB4C7A"/>
    <w:rsid w:val="00AD27AC"/>
    <w:rsid w:val="00AF3500"/>
    <w:rsid w:val="00AF7721"/>
    <w:rsid w:val="00B52047"/>
    <w:rsid w:val="00B6145F"/>
    <w:rsid w:val="00B80BEA"/>
    <w:rsid w:val="00BB4FD7"/>
    <w:rsid w:val="00BB6837"/>
    <w:rsid w:val="00BE1331"/>
    <w:rsid w:val="00BE6C8D"/>
    <w:rsid w:val="00C40AE9"/>
    <w:rsid w:val="00C606D7"/>
    <w:rsid w:val="00C63399"/>
    <w:rsid w:val="00CF5192"/>
    <w:rsid w:val="00CF7DAA"/>
    <w:rsid w:val="00D24628"/>
    <w:rsid w:val="00D52C97"/>
    <w:rsid w:val="00D57262"/>
    <w:rsid w:val="00D9102C"/>
    <w:rsid w:val="00DE259C"/>
    <w:rsid w:val="00E27B01"/>
    <w:rsid w:val="00E33A10"/>
    <w:rsid w:val="00E859A0"/>
    <w:rsid w:val="00EC035D"/>
    <w:rsid w:val="00EE70F6"/>
    <w:rsid w:val="00EF66AB"/>
    <w:rsid w:val="00FF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D5"/>
    <w:pPr>
      <w:bidi/>
      <w:spacing w:after="0" w:line="240" w:lineRule="auto"/>
    </w:pPr>
    <w:rPr>
      <w:rFonts w:ascii="Times New Roman" w:hAnsi="Times New Roman" w:cs="B Nazani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B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B6D"/>
  </w:style>
  <w:style w:type="paragraph" w:styleId="Footer">
    <w:name w:val="footer"/>
    <w:basedOn w:val="Normal"/>
    <w:link w:val="FooterChar"/>
    <w:uiPriority w:val="99"/>
    <w:unhideWhenUsed/>
    <w:rsid w:val="00036B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B6D"/>
  </w:style>
  <w:style w:type="table" w:styleId="TableGrid">
    <w:name w:val="Table Grid"/>
    <w:basedOn w:val="TableNormal"/>
    <w:uiPriority w:val="59"/>
    <w:rsid w:val="0022198C"/>
    <w:pPr>
      <w:spacing w:after="0" w:line="240" w:lineRule="auto"/>
    </w:pPr>
    <w:rPr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6B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6D"/>
    <w:rPr>
      <w:rFonts w:ascii="Tahoma" w:hAnsi="Tahoma" w:cs="Tahoma"/>
      <w:sz w:val="16"/>
      <w:szCs w:val="16"/>
    </w:rPr>
  </w:style>
  <w:style w:type="character" w:customStyle="1" w:styleId="Style12pt">
    <w:name w:val="Style 12 pt"/>
    <w:basedOn w:val="DefaultParagraphFont"/>
    <w:rsid w:val="001C0CD5"/>
    <w:rPr>
      <w:rFonts w:ascii="Times New Roman" w:hAnsi="Times New Roman" w:cs="B Nazani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4B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iaei\Desktop\TableReportProject\TableReport\files\TableMain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D9D8D37-1858-4601-8BF1-3B698963B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TableMain2</Template>
  <TotalTime>86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ziaei</dc:creator>
  <cp:keywords/>
  <dc:description/>
  <cp:lastModifiedBy>user</cp:lastModifiedBy>
  <cp:revision>49</cp:revision>
  <dcterms:created xsi:type="dcterms:W3CDTF">2014-12-07T09:48:00Z</dcterms:created>
  <dcterms:modified xsi:type="dcterms:W3CDTF">2016-12-28T06:41:00Z</dcterms:modified>
</cp:coreProperties>
</file>